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89017" w14:textId="77777777" w:rsidR="00D91829" w:rsidRDefault="00D91829" w:rsidP="00D049D7">
      <w:pPr>
        <w:jc w:val="right"/>
        <w:rPr>
          <w:sz w:val="36"/>
          <w:szCs w:val="36"/>
        </w:rPr>
      </w:pPr>
    </w:p>
    <w:p w14:paraId="450C9FA4" w14:textId="77777777" w:rsidR="00D91829" w:rsidRDefault="00E857A7" w:rsidP="00D049D7">
      <w:pPr>
        <w:jc w:val="right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CS3215 Software Engineering Project</w:t>
      </w:r>
    </w:p>
    <w:p w14:paraId="105535E4" w14:textId="77777777" w:rsidR="00E857A7" w:rsidRPr="00B01CD7" w:rsidRDefault="00E857A7" w:rsidP="00D049D7">
      <w:pPr>
        <w:jc w:val="right"/>
        <w:rPr>
          <w:rFonts w:ascii="Arial" w:hAnsi="Arial" w:cs="Arial"/>
          <w:sz w:val="36"/>
          <w:szCs w:val="36"/>
        </w:rPr>
      </w:pPr>
    </w:p>
    <w:p w14:paraId="3001211A" w14:textId="77777777" w:rsidR="00B24303" w:rsidRPr="00546AAC" w:rsidRDefault="0039102C" w:rsidP="0039102C">
      <w:pPr>
        <w:pStyle w:val="Title"/>
        <w:framePr w:wrap="auto" w:vAnchor="margin" w:hAnchor="text" w:xAlign="left" w:yAlign="inline"/>
        <w:jc w:val="right"/>
        <w:rPr>
          <w:sz w:val="144"/>
          <w:szCs w:val="144"/>
        </w:rPr>
      </w:pPr>
      <w:bookmarkStart w:id="0" w:name="_Toc259126940"/>
      <w:r>
        <w:rPr>
          <w:noProof/>
          <w:sz w:val="36"/>
          <w:szCs w:val="36"/>
          <w:lang w:bidi="ar-SA"/>
        </w:rPr>
        <w:drawing>
          <wp:anchor distT="0" distB="0" distL="114300" distR="114300" simplePos="0" relativeHeight="251658752" behindDoc="0" locked="0" layoutInCell="1" allowOverlap="1" wp14:editId="7AB269AF">
            <wp:simplePos x="0" y="0"/>
            <wp:positionH relativeFrom="column">
              <wp:posOffset>386080</wp:posOffset>
            </wp:positionH>
            <wp:positionV relativeFrom="paragraph">
              <wp:posOffset>182880</wp:posOffset>
            </wp:positionV>
            <wp:extent cx="1226185" cy="12763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1829" w:rsidRPr="00B01CD7">
        <w:rPr>
          <w:rFonts w:ascii="Arial" w:hAnsi="Arial" w:cs="Arial"/>
          <w:sz w:val="36"/>
          <w:szCs w:val="36"/>
        </w:rPr>
        <w:tab/>
      </w:r>
      <w:r w:rsidR="00D91829" w:rsidRPr="00B01CD7">
        <w:rPr>
          <w:rFonts w:ascii="Arial" w:hAnsi="Arial" w:cs="Arial"/>
          <w:sz w:val="36"/>
          <w:szCs w:val="36"/>
        </w:rPr>
        <w:tab/>
      </w:r>
      <w:r w:rsidR="006D7490">
        <w:rPr>
          <w:rFonts w:ascii="Arial" w:hAnsi="Arial" w:cs="Arial"/>
          <w:sz w:val="36"/>
          <w:szCs w:val="36"/>
        </w:rPr>
        <w:tab/>
      </w:r>
      <w:r w:rsidR="00B24303" w:rsidRPr="00546AAC">
        <w:rPr>
          <w:sz w:val="144"/>
          <w:szCs w:val="144"/>
        </w:rPr>
        <w:t>NETS</w:t>
      </w:r>
      <w:bookmarkEnd w:id="0"/>
    </w:p>
    <w:p w14:paraId="365FC1E8" w14:textId="77777777" w:rsidR="00D91829" w:rsidRDefault="0016259A" w:rsidP="00B24303">
      <w:pPr>
        <w:pStyle w:val="Title"/>
        <w:framePr w:wrap="auto" w:vAnchor="margin" w:hAnchor="text" w:xAlign="left" w:yAlign="inline"/>
        <w:ind w:left="1440"/>
        <w:jc w:val="right"/>
        <w:rPr>
          <w:sz w:val="36"/>
          <w:szCs w:val="36"/>
        </w:rPr>
      </w:pPr>
      <w:bookmarkStart w:id="1" w:name="_Toc259126941"/>
      <w:r>
        <w:t>Developer Guide</w:t>
      </w:r>
      <w:bookmarkEnd w:id="1"/>
    </w:p>
    <w:p w14:paraId="129EA47F" w14:textId="77777777" w:rsidR="00D91829" w:rsidRDefault="00D91829" w:rsidP="00D049D7">
      <w:pPr>
        <w:jc w:val="right"/>
        <w:rPr>
          <w:sz w:val="36"/>
          <w:szCs w:val="36"/>
        </w:rPr>
      </w:pPr>
    </w:p>
    <w:p w14:paraId="6B194CFD" w14:textId="77777777" w:rsidR="00D91829" w:rsidRDefault="00D91829" w:rsidP="00D049D7">
      <w:pPr>
        <w:jc w:val="right"/>
        <w:rPr>
          <w:sz w:val="36"/>
          <w:szCs w:val="36"/>
        </w:rPr>
      </w:pPr>
    </w:p>
    <w:p w14:paraId="44AB703C" w14:textId="77777777" w:rsidR="00D91829" w:rsidRDefault="00D91829" w:rsidP="00D049D7">
      <w:pPr>
        <w:jc w:val="right"/>
        <w:rPr>
          <w:sz w:val="36"/>
          <w:szCs w:val="36"/>
        </w:rPr>
      </w:pPr>
    </w:p>
    <w:p w14:paraId="7FFD7E0B" w14:textId="77777777" w:rsidR="00716F05" w:rsidRDefault="00716F05" w:rsidP="00D049D7">
      <w:pPr>
        <w:jc w:val="right"/>
        <w:rPr>
          <w:sz w:val="36"/>
          <w:szCs w:val="36"/>
        </w:rPr>
      </w:pPr>
    </w:p>
    <w:p w14:paraId="3AD95A71" w14:textId="77777777" w:rsidR="00716F05" w:rsidRDefault="00910C47" w:rsidP="00D049D7">
      <w:pPr>
        <w:jc w:val="right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pict>
          <v:group id="Canvas 23" o:spid="_x0000_s1026" editas="canvas" style="position:absolute;left:0;text-align:left;margin-left:-90pt;margin-top:3.4pt;width:612pt;height:73.6pt;z-index:251657728" coordsize="77724,9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">
            <v:rect id="_x0000_s1027" style="position:absolute;width:77724;height:9347;visibility:visible" filled="f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0" o:spid="_x0000_s1028" type="#_x0000_t75" style="position:absolute;width:49661;height:934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bHD7DAAAA2gAAAA8AAABkcnMvZG93bnJldi54bWxEj0+LwjAUxO/CfofwFryIpvag0jWWZRdB&#10;UMF/uB4fzbMt27yUJmr99kYQPA4z8xtmmramEldqXGlZwXAQgSDOrC45V3DYz/sTEM4ja6wsk4I7&#10;OUhnH50pJtreeEvXnc9FgLBLUEHhfZ1I6bKCDLqBrYmDd7aNQR9kk0vd4C3ATSXjKBpJgyWHhQJr&#10;+iko+99djILxSZdmsf7Velmvevnob9Mzx41S3c/2+wuEp9a/w6/2QiuI4Xkl3AA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1scPsMAAADaAAAADwAAAAAAAAAAAAAAAACf&#10;AgAAZHJzL2Rvd25yZXYueG1sUEsFBgAAAAAEAAQA9wAAAI8DAAAAAA==&#10;" fillcolor="#bbe0e3">
              <v:imagedata r:id="rId10" o:title="" grayscale="t"/>
            </v:shape>
            <v:shape id="Picture 21" o:spid="_x0000_s1029" type="#_x0000_t75" style="position:absolute;left:49913;width:27811;height:9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zhOjCAAAA2gAAAA8AAABkcnMvZG93bnJldi54bWxEj0FrAjEUhO+C/yE8oTdNbKGU1ShVKwj1&#10;4qo9vyavu4ubl2UT1/XfN4WCx2FmvmHmy97VoqM2VJ41TCcKBLHxtuJCw+m4Hb+BCBHZYu2ZNNwp&#10;wHIxHMwxs/7GB+ryWIgE4ZChhjLGJpMymJIcholviJP341uHMcm2kLbFW4K7Wj4r9SodVpwWSmxo&#10;XZK55FenwcT99NPQx5fLlTmo8yp8b7q91k+j/n0GIlIfH+H/9s5qeIG/K+kGy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s4TowgAAANoAAAAPAAAAAAAAAAAAAAAAAJ8C&#10;AABkcnMvZG93bnJldi54bWxQSwUGAAAAAAQABAD3AAAAjgMAAAAA&#10;" fillcolor="#bbe0e3">
              <v:imagedata r:id="rId11" o:title="" grayscale="t"/>
            </v:shape>
          </v:group>
        </w:pict>
      </w:r>
    </w:p>
    <w:p w14:paraId="3F6F70DA" w14:textId="77777777" w:rsidR="00716F05" w:rsidRDefault="00716F05" w:rsidP="00D049D7">
      <w:pPr>
        <w:jc w:val="right"/>
        <w:rPr>
          <w:sz w:val="36"/>
          <w:szCs w:val="36"/>
        </w:rPr>
      </w:pPr>
    </w:p>
    <w:p w14:paraId="31491FD5" w14:textId="77777777" w:rsidR="00716F05" w:rsidRDefault="00716F05" w:rsidP="00D049D7">
      <w:pPr>
        <w:jc w:val="right"/>
        <w:rPr>
          <w:sz w:val="36"/>
          <w:szCs w:val="36"/>
        </w:rPr>
      </w:pPr>
    </w:p>
    <w:p w14:paraId="5D56F08A" w14:textId="77777777" w:rsidR="00716F05" w:rsidRDefault="00716F05" w:rsidP="00D049D7">
      <w:pPr>
        <w:jc w:val="right"/>
        <w:rPr>
          <w:sz w:val="36"/>
          <w:szCs w:val="36"/>
        </w:rPr>
      </w:pPr>
    </w:p>
    <w:p w14:paraId="6B56C6E1" w14:textId="77777777" w:rsidR="00716F05" w:rsidRDefault="00716F05" w:rsidP="00D049D7">
      <w:pPr>
        <w:jc w:val="right"/>
        <w:rPr>
          <w:sz w:val="36"/>
          <w:szCs w:val="36"/>
        </w:rPr>
      </w:pPr>
    </w:p>
    <w:p w14:paraId="7B18A364" w14:textId="77777777" w:rsidR="00716F05" w:rsidRDefault="00716F05" w:rsidP="00D049D7">
      <w:pPr>
        <w:jc w:val="right"/>
        <w:rPr>
          <w:sz w:val="36"/>
          <w:szCs w:val="36"/>
        </w:rPr>
      </w:pPr>
    </w:p>
    <w:p w14:paraId="7B4124B1" w14:textId="77777777" w:rsidR="00716F05" w:rsidRDefault="00716F05" w:rsidP="00D049D7">
      <w:pPr>
        <w:jc w:val="right"/>
        <w:rPr>
          <w:sz w:val="36"/>
          <w:szCs w:val="36"/>
        </w:rPr>
      </w:pPr>
    </w:p>
    <w:p w14:paraId="0F166441" w14:textId="77777777" w:rsidR="00716F05" w:rsidRDefault="00716F05" w:rsidP="00D049D7">
      <w:pPr>
        <w:jc w:val="right"/>
        <w:rPr>
          <w:sz w:val="36"/>
          <w:szCs w:val="36"/>
        </w:rPr>
      </w:pPr>
    </w:p>
    <w:p w14:paraId="6910BEDE" w14:textId="77777777" w:rsidR="00716F05" w:rsidRPr="00184587" w:rsidRDefault="009224DF" w:rsidP="00A03158">
      <w:pPr>
        <w:rPr>
          <w:rFonts w:asciiTheme="majorHAnsi" w:hAnsiTheme="majorHAnsi" w:cs="Arial"/>
          <w:sz w:val="40"/>
          <w:szCs w:val="40"/>
        </w:rPr>
      </w:pPr>
      <w:r w:rsidRPr="00184587">
        <w:rPr>
          <w:rFonts w:asciiTheme="majorHAnsi" w:hAnsiTheme="majorHAnsi" w:cs="Arial"/>
          <w:sz w:val="40"/>
          <w:szCs w:val="40"/>
        </w:rPr>
        <w:t>Version 2.0</w:t>
      </w:r>
    </w:p>
    <w:p w14:paraId="42773FC3" w14:textId="77777777" w:rsidR="00A03158" w:rsidRDefault="00A03158" w:rsidP="00A03158">
      <w:pPr>
        <w:rPr>
          <w:rFonts w:asciiTheme="majorHAnsi" w:hAnsiTheme="majorHAnsi" w:cs="Arial"/>
          <w:sz w:val="36"/>
          <w:szCs w:val="36"/>
        </w:rPr>
      </w:pPr>
    </w:p>
    <w:p w14:paraId="4CDF97FF" w14:textId="38D70208" w:rsidR="00184587" w:rsidRPr="00DD07DC" w:rsidRDefault="00184587" w:rsidP="00A03158">
      <w:pPr>
        <w:rPr>
          <w:rFonts w:asciiTheme="majorHAnsi" w:hAnsiTheme="majorHAnsi" w:cs="Arial"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t>By:</w:t>
      </w:r>
    </w:p>
    <w:p w14:paraId="73D5F201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 xml:space="preserve">Dang Thu Giang </w:t>
      </w:r>
    </w:p>
    <w:p w14:paraId="71B20C38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 xml:space="preserve">Hoang Nguyen Nhat Tao </w:t>
      </w:r>
    </w:p>
    <w:p w14:paraId="568BA3EC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 xml:space="preserve">Nguyen Hoang Hai </w:t>
      </w:r>
    </w:p>
    <w:p w14:paraId="461C7E02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 xml:space="preserve">Nguyen Thi Yen Duong </w:t>
      </w:r>
    </w:p>
    <w:p w14:paraId="4E1AF46F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 xml:space="preserve">Tran Binh Nguyen </w:t>
      </w:r>
    </w:p>
    <w:p w14:paraId="7B201AC4" w14:textId="77777777" w:rsidR="00A03158" w:rsidRPr="00866659" w:rsidRDefault="00A03158" w:rsidP="00A03158">
      <w:pPr>
        <w:pStyle w:val="Default"/>
        <w:rPr>
          <w:rFonts w:asciiTheme="majorHAnsi" w:hAnsiTheme="majorHAnsi"/>
          <w:color w:val="auto"/>
          <w:sz w:val="28"/>
          <w:szCs w:val="28"/>
        </w:rPr>
      </w:pPr>
      <w:r w:rsidRPr="00866659">
        <w:rPr>
          <w:rFonts w:asciiTheme="majorHAnsi" w:hAnsiTheme="majorHAnsi"/>
          <w:color w:val="auto"/>
          <w:sz w:val="28"/>
          <w:szCs w:val="28"/>
        </w:rPr>
        <w:t>Vu An Hoa</w:t>
      </w:r>
    </w:p>
    <w:p w14:paraId="55A68DE3" w14:textId="77777777" w:rsidR="004441BE" w:rsidRDefault="004441BE" w:rsidP="002735F0">
      <w:pPr>
        <w:pStyle w:val="Title"/>
        <w:framePr w:wrap="auto" w:vAnchor="margin" w:hAnchor="text" w:xAlign="left" w:yAlign="inline"/>
      </w:pPr>
      <w:bookmarkStart w:id="2" w:name="_Toc259126942"/>
    </w:p>
    <w:p w14:paraId="719E2982" w14:textId="77777777" w:rsidR="004441BE" w:rsidRDefault="004441BE" w:rsidP="002735F0">
      <w:pPr>
        <w:pStyle w:val="Title"/>
        <w:framePr w:wrap="auto" w:vAnchor="margin" w:hAnchor="text" w:xAlign="left" w:yAlign="inline"/>
      </w:pPr>
    </w:p>
    <w:p w14:paraId="62DBCD65" w14:textId="77777777" w:rsidR="002735F0" w:rsidRPr="000F20CC" w:rsidRDefault="002735F0" w:rsidP="002735F0">
      <w:pPr>
        <w:pStyle w:val="Title"/>
        <w:framePr w:wrap="auto" w:vAnchor="margin" w:hAnchor="text" w:xAlign="left" w:yAlign="inline"/>
      </w:pPr>
      <w:r>
        <w:t>Table of Content</w:t>
      </w:r>
      <w:bookmarkEnd w:id="2"/>
    </w:p>
    <w:p w14:paraId="2B694119" w14:textId="77777777" w:rsidR="002B4822" w:rsidRDefault="002B4822" w:rsidP="002B4822">
      <w:pPr>
        <w:pStyle w:val="TOC1"/>
        <w:tabs>
          <w:tab w:val="right" w:leader="dot" w:pos="960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US"/>
        </w:rPr>
      </w:pPr>
      <w:r>
        <w:rPr>
          <w:rFonts w:ascii="Arial" w:hAnsi="Arial" w:cs="Arial"/>
          <w:b w:val="0"/>
          <w:sz w:val="36"/>
          <w:szCs w:val="36"/>
        </w:rPr>
        <w:fldChar w:fldCharType="begin"/>
      </w:r>
      <w:r>
        <w:rPr>
          <w:rFonts w:ascii="Arial" w:hAnsi="Arial" w:cs="Arial"/>
          <w:b w:val="0"/>
          <w:sz w:val="36"/>
          <w:szCs w:val="36"/>
        </w:rPr>
        <w:instrText xml:space="preserve"> TOC \h \z \t "Heading 1,2,Heading 2,3,Title,1" </w:instrText>
      </w:r>
      <w:r>
        <w:rPr>
          <w:rFonts w:ascii="Arial" w:hAnsi="Arial" w:cs="Arial"/>
          <w:b w:val="0"/>
          <w:sz w:val="36"/>
          <w:szCs w:val="36"/>
        </w:rPr>
        <w:fldChar w:fldCharType="separate"/>
      </w:r>
    </w:p>
    <w:p w14:paraId="7FF31E2B" w14:textId="016807B3" w:rsidR="002B4822" w:rsidRDefault="002B4822">
      <w:pPr>
        <w:pStyle w:val="TOC1"/>
        <w:tabs>
          <w:tab w:val="left" w:pos="460"/>
          <w:tab w:val="right" w:leader="dot" w:pos="960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US"/>
        </w:rPr>
      </w:pPr>
      <w:hyperlink w:anchor="_Toc259126943" w:history="1">
        <w:r w:rsidRPr="00282E9F">
          <w:rPr>
            <w:rStyle w:val="Hyperlink"/>
            <w:noProof/>
            <w:lang w:bidi="en-US"/>
          </w:rPr>
          <w:t>1.</w:t>
        </w:r>
        <w:r>
          <w:rPr>
            <w:rStyle w:val="Hyperlink"/>
            <w:noProof/>
            <w:lang w:bidi="en-US"/>
          </w:rPr>
          <w:t xml:space="preserve">  </w:t>
        </w:r>
        <w:r w:rsidRPr="00282E9F">
          <w:rPr>
            <w:rStyle w:val="Hyperlink"/>
            <w:noProof/>
            <w:lang w:bidi="en-US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D95068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44" w:history="1">
        <w:r w:rsidRPr="00282E9F">
          <w:rPr>
            <w:rStyle w:val="Hyperlink"/>
            <w:noProof/>
            <w:lang w:bidi="en-US"/>
          </w:rPr>
          <w:t>WHAT IS NETS?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EE7821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45" w:history="1">
        <w:r w:rsidRPr="00282E9F">
          <w:rPr>
            <w:rStyle w:val="Hyperlink"/>
            <w:noProof/>
            <w:lang w:bidi="en-US"/>
          </w:rPr>
          <w:t>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83555F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46" w:history="1">
        <w:r w:rsidRPr="00282E9F">
          <w:rPr>
            <w:rStyle w:val="Hyperlink"/>
            <w:noProof/>
            <w:lang w:bidi="en-US"/>
          </w:rPr>
          <w:t>WHAT’S NEW IN VERSION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6EC6A7" w14:textId="120419F4" w:rsidR="002B4822" w:rsidRDefault="002B4822">
      <w:pPr>
        <w:pStyle w:val="TOC1"/>
        <w:tabs>
          <w:tab w:val="left" w:pos="460"/>
          <w:tab w:val="right" w:leader="dot" w:pos="960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US"/>
        </w:rPr>
      </w:pPr>
      <w:hyperlink w:anchor="_Toc259126947" w:history="1">
        <w:r w:rsidRPr="00282E9F">
          <w:rPr>
            <w:rStyle w:val="Hyperlink"/>
            <w:noProof/>
            <w:lang w:bidi="en-US"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US"/>
          </w:rPr>
          <w:t xml:space="preserve"> </w:t>
        </w:r>
        <w:r w:rsidRPr="00282E9F">
          <w:rPr>
            <w:rStyle w:val="Hyperlink"/>
            <w:noProof/>
            <w:lang w:bidi="en-US"/>
          </w:rPr>
          <w:t>Feature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C79D6E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48" w:history="1">
        <w:r w:rsidRPr="00282E9F">
          <w:rPr>
            <w:rStyle w:val="Hyperlink"/>
            <w:noProof/>
            <w:lang w:bidi="en-US"/>
          </w:rPr>
          <w:t>BASIC SYNCHRONIZATION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EF6E9B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49" w:history="1">
        <w:r w:rsidRPr="00282E9F">
          <w:rPr>
            <w:rStyle w:val="Hyperlink"/>
            <w:noProof/>
            <w:lang w:bidi="en-US"/>
          </w:rPr>
          <w:t>RIGHT-CLICK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7306DA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50" w:history="1">
        <w:r w:rsidRPr="00282E9F">
          <w:rPr>
            <w:rStyle w:val="Hyperlink"/>
            <w:noProof/>
            <w:lang w:bidi="en-US"/>
          </w:rPr>
          <w:t>IVLE SYNCHRONIZATION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DAAB2A" w14:textId="6982AF0F" w:rsidR="002B4822" w:rsidRDefault="002B4822">
      <w:pPr>
        <w:pStyle w:val="TOC1"/>
        <w:tabs>
          <w:tab w:val="left" w:pos="460"/>
          <w:tab w:val="right" w:leader="dot" w:pos="960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US"/>
        </w:rPr>
      </w:pPr>
      <w:hyperlink w:anchor="_Toc259126951" w:history="1">
        <w:r w:rsidRPr="00282E9F">
          <w:rPr>
            <w:rStyle w:val="Hyperlink"/>
            <w:noProof/>
            <w:lang w:bidi="en-US"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US"/>
          </w:rPr>
          <w:t xml:space="preserve"> </w:t>
        </w:r>
        <w:r w:rsidRPr="00282E9F">
          <w:rPr>
            <w:rStyle w:val="Hyperlink"/>
            <w:rFonts w:ascii="Arial" w:hAnsi="Arial" w:cs="Arial"/>
            <w:noProof/>
            <w:lang w:bidi="en-US"/>
          </w:rPr>
          <w:t xml:space="preserve">Design and </w:t>
        </w:r>
        <w:r w:rsidRPr="00282E9F">
          <w:rPr>
            <w:rStyle w:val="Hyperlink"/>
            <w:noProof/>
            <w:lang w:bidi="en-US"/>
          </w:rPr>
          <w:t>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55F86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52" w:history="1">
        <w:r w:rsidRPr="00282E9F">
          <w:rPr>
            <w:rStyle w:val="Hyperlink"/>
            <w:noProof/>
            <w:lang w:bidi="en-US"/>
          </w:rPr>
          <w:t>GUI SCREEN 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72BD5B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54" w:history="1">
        <w:r w:rsidRPr="00282E9F">
          <w:rPr>
            <w:rStyle w:val="Hyperlink"/>
            <w:noProof/>
            <w:lang w:bidi="en-US"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C72F5D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56" w:history="1">
        <w:r w:rsidRPr="00282E9F">
          <w:rPr>
            <w:rStyle w:val="Hyperlink"/>
            <w:noProof/>
            <w:lang w:bidi="en-US"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70DB46" w14:textId="77777777" w:rsidR="002B4822" w:rsidRDefault="002B4822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57" w:history="1">
        <w:r w:rsidRPr="00282E9F">
          <w:rPr>
            <w:rStyle w:val="Hyperlink"/>
            <w:noProof/>
            <w:lang w:bidi="en-US"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98FA20" w14:textId="77777777" w:rsidR="002B4822" w:rsidRDefault="002B4822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58" w:history="1">
        <w:r w:rsidRPr="00282E9F">
          <w:rPr>
            <w:rStyle w:val="Hyperlink"/>
            <w:noProof/>
            <w:lang w:bidi="en-US"/>
          </w:rPr>
          <w:t>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C07478" w14:textId="77777777" w:rsidR="002B4822" w:rsidRDefault="002B4822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59" w:history="1">
        <w:r w:rsidRPr="00282E9F">
          <w:rPr>
            <w:rStyle w:val="Hyperlink"/>
            <w:noProof/>
            <w:lang w:bidi="en-US"/>
          </w:rPr>
          <w:t>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40E714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60" w:history="1">
        <w:r w:rsidRPr="00282E9F">
          <w:rPr>
            <w:rStyle w:val="Hyperlink"/>
            <w:noProof/>
            <w:lang w:bidi="en-US"/>
          </w:rPr>
          <w:t>COMPONENT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EDA8AE" w14:textId="77777777" w:rsidR="002B4822" w:rsidRDefault="002B4822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61" w:history="1">
        <w:r w:rsidRPr="00282E9F">
          <w:rPr>
            <w:rStyle w:val="Hyperlink"/>
            <w:noProof/>
            <w:lang w:bidi="en-US"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C51117" w14:textId="2139B0C5" w:rsidR="002B4822" w:rsidRDefault="002B4822" w:rsidP="00B65EAB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62" w:history="1">
        <w:r w:rsidRPr="00282E9F">
          <w:rPr>
            <w:rStyle w:val="Hyperlink"/>
            <w:noProof/>
            <w:lang w:bidi="en-US"/>
          </w:rPr>
          <w:t>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2D7DE9" w14:textId="77777777" w:rsidR="002B4822" w:rsidRDefault="002B4822">
      <w:pPr>
        <w:pStyle w:val="TOC3"/>
        <w:tabs>
          <w:tab w:val="right" w:leader="dot" w:pos="960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US"/>
        </w:rPr>
      </w:pPr>
      <w:hyperlink w:anchor="_Toc259126964" w:history="1">
        <w:r w:rsidRPr="00282E9F">
          <w:rPr>
            <w:rStyle w:val="Hyperlink"/>
            <w:noProof/>
            <w:lang w:bidi="en-US"/>
          </w:rPr>
          <w:t>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445CB1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65" w:history="1">
        <w:r w:rsidRPr="00282E9F">
          <w:rPr>
            <w:rStyle w:val="Hyperlink"/>
            <w:noProof/>
            <w:lang w:bidi="en-US"/>
          </w:rPr>
          <w:t>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A4AE53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66" w:history="1">
        <w:r w:rsidRPr="00282E9F">
          <w:rPr>
            <w:rStyle w:val="Hyperlink"/>
            <w:noProof/>
            <w:lang w:bidi="en-US"/>
          </w:rPr>
          <w:t>IMPORTANT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C04639" w14:textId="77777777" w:rsidR="002B4822" w:rsidRDefault="002B4822">
      <w:pPr>
        <w:pStyle w:val="TOC1"/>
        <w:tabs>
          <w:tab w:val="right" w:leader="dot" w:pos="960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US"/>
        </w:rPr>
      </w:pPr>
      <w:hyperlink w:anchor="_Toc259126967" w:history="1">
        <w:r w:rsidRPr="00282E9F">
          <w:rPr>
            <w:rStyle w:val="Hyperlink"/>
            <w:noProof/>
            <w:lang w:bidi="en-US"/>
          </w:rPr>
          <w:t>4. Supplementary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52C8A8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68" w:history="1">
        <w:r w:rsidRPr="00282E9F">
          <w:rPr>
            <w:rStyle w:val="Hyperlink"/>
            <w:noProof/>
            <w:lang w:bidi="en-US"/>
          </w:rPr>
          <w:t>MORE DETAILS ABOUT RIGHT-CLICK FEATURE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E8A799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69" w:history="1">
        <w:r w:rsidRPr="00282E9F">
          <w:rPr>
            <w:rStyle w:val="Hyperlink"/>
            <w:noProof/>
            <w:lang w:bidi="en-US"/>
          </w:rPr>
          <w:t>MORE DETAILS ABOUT IVLE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729F3A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70" w:history="1">
        <w:r w:rsidRPr="00282E9F">
          <w:rPr>
            <w:rStyle w:val="Hyperlink"/>
            <w:noProof/>
            <w:lang w:bidi="en-US"/>
          </w:rPr>
          <w:t>MORE DETAILS ABOUT SYNCHRONIZATION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535DA6" w14:textId="77777777" w:rsidR="002B4822" w:rsidRDefault="002B4822">
      <w:pPr>
        <w:pStyle w:val="TOC2"/>
        <w:tabs>
          <w:tab w:val="right" w:leader="dot" w:pos="9609"/>
        </w:tabs>
        <w:rPr>
          <w:rFonts w:eastAsiaTheme="minorEastAsia" w:cstheme="minorBidi"/>
          <w:smallCaps w:val="0"/>
          <w:noProof/>
          <w:sz w:val="22"/>
          <w:szCs w:val="22"/>
          <w:lang w:eastAsia="en-US"/>
        </w:rPr>
      </w:pPr>
      <w:hyperlink w:anchor="_Toc259126971" w:history="1">
        <w:r w:rsidRPr="00282E9F">
          <w:rPr>
            <w:rStyle w:val="Hyperlink"/>
            <w:noProof/>
            <w:lang w:bidi="en-US"/>
          </w:rPr>
          <w:t>MORE DETAILS ABOUT FILTER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_Toc259126971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0C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6376F5" w14:textId="4531023C" w:rsidR="00D74CCB" w:rsidRDefault="002B4822" w:rsidP="00D049D7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fldChar w:fldCharType="end"/>
      </w:r>
      <w:r w:rsidR="00716F05">
        <w:rPr>
          <w:rFonts w:ascii="Arial" w:hAnsi="Arial" w:cs="Arial"/>
          <w:b/>
          <w:sz w:val="36"/>
          <w:szCs w:val="36"/>
        </w:rPr>
        <w:br w:type="page"/>
      </w:r>
    </w:p>
    <w:p w14:paraId="73D7519E" w14:textId="77777777" w:rsidR="006E50A9" w:rsidRPr="00F75B5E" w:rsidRDefault="00975B7A" w:rsidP="003064F8">
      <w:pPr>
        <w:pStyle w:val="Title"/>
        <w:framePr w:wrap="notBeside" w:x="1606" w:y="220"/>
        <w:numPr>
          <w:ilvl w:val="0"/>
          <w:numId w:val="9"/>
        </w:numPr>
        <w:rPr>
          <w:sz w:val="54"/>
          <w:szCs w:val="54"/>
        </w:rPr>
      </w:pPr>
      <w:bookmarkStart w:id="3" w:name="_Toc259126943"/>
      <w:r w:rsidRPr="00F75B5E">
        <w:rPr>
          <w:sz w:val="54"/>
          <w:szCs w:val="54"/>
        </w:rPr>
        <w:lastRenderedPageBreak/>
        <w:t>Introduction</w:t>
      </w:r>
      <w:bookmarkEnd w:id="3"/>
    </w:p>
    <w:p w14:paraId="26631894" w14:textId="1D46F1D9" w:rsidR="00975A84" w:rsidRPr="000F20CC" w:rsidRDefault="00FE1D46" w:rsidP="00F66A24">
      <w:pPr>
        <w:pStyle w:val="ObjectivesTitle"/>
        <w:pBdr>
          <w:top w:val="single" w:sz="12" w:space="0" w:color="17375E" w:themeColor="text2" w:themeShade="BF"/>
        </w:pBdr>
        <w:tabs>
          <w:tab w:val="left" w:pos="-1710"/>
        </w:tabs>
        <w:ind w:left="1440"/>
        <w:jc w:val="both"/>
        <w:rPr>
          <w:color w:val="17375E" w:themeColor="text2" w:themeShade="BF"/>
        </w:rPr>
      </w:pPr>
      <w:r>
        <w:rPr>
          <w:color w:val="17375E" w:themeColor="text2" w:themeShade="BF"/>
        </w:rPr>
        <w:t>What are covered in this section:</w:t>
      </w:r>
    </w:p>
    <w:p w14:paraId="42B2BB1C" w14:textId="77777777" w:rsidR="00975A84" w:rsidRDefault="00F30AC0" w:rsidP="00975A84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What i</w:t>
      </w:r>
      <w:r w:rsidR="00975A84">
        <w:t xml:space="preserve">s </w:t>
      </w:r>
      <w:r w:rsidR="00975A84" w:rsidRPr="00ED272C">
        <w:rPr>
          <w:b/>
        </w:rPr>
        <w:t>NETS</w:t>
      </w:r>
      <w:r w:rsidR="00975A84">
        <w:t>?</w:t>
      </w:r>
    </w:p>
    <w:p w14:paraId="5DC0F6BD" w14:textId="77777777" w:rsidR="00975A84" w:rsidRDefault="00DF70D2" w:rsidP="00975A84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Information</w:t>
      </w:r>
    </w:p>
    <w:p w14:paraId="4EC69B22" w14:textId="77777777" w:rsidR="005E2298" w:rsidRDefault="005E2298" w:rsidP="00975A84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What’s New in Version 2.0</w:t>
      </w:r>
    </w:p>
    <w:p w14:paraId="343A4576" w14:textId="77777777" w:rsidR="00E7471A" w:rsidRPr="009752CE" w:rsidRDefault="00E7471A" w:rsidP="00975A84">
      <w:pPr>
        <w:pStyle w:val="SectionCheckFE"/>
        <w:numPr>
          <w:ilvl w:val="0"/>
          <w:numId w:val="0"/>
        </w:numPr>
        <w:tabs>
          <w:tab w:val="left" w:pos="-1710"/>
          <w:tab w:val="left" w:pos="720"/>
        </w:tabs>
        <w:ind w:left="1440"/>
      </w:pPr>
    </w:p>
    <w:p w14:paraId="3A879F1A" w14:textId="77777777" w:rsidR="00975A84" w:rsidRDefault="00A440C4" w:rsidP="00952B8D">
      <w:pPr>
        <w:pStyle w:val="Heading1"/>
        <w:ind w:left="1440"/>
      </w:pPr>
      <w:bookmarkStart w:id="4" w:name="_Toc259126944"/>
      <w:r>
        <w:t>WHAT IS NETS?</w:t>
      </w:r>
      <w:bookmarkEnd w:id="4"/>
    </w:p>
    <w:p w14:paraId="7FEF7D1C" w14:textId="77777777" w:rsidR="00E0262F" w:rsidRPr="00DF70D2" w:rsidRDefault="00E0262F" w:rsidP="00F66A24">
      <w:pPr>
        <w:spacing w:line="360" w:lineRule="auto"/>
        <w:ind w:left="1440" w:hanging="22"/>
        <w:jc w:val="both"/>
        <w:rPr>
          <w:rFonts w:ascii="Arial" w:hAnsi="Arial" w:cs="Arial"/>
          <w:b/>
          <w:sz w:val="24"/>
        </w:rPr>
      </w:pPr>
      <w:r w:rsidRPr="00ED272C">
        <w:rPr>
          <w:b/>
          <w:sz w:val="24"/>
        </w:rPr>
        <w:t>NETS</w:t>
      </w:r>
      <w:r w:rsidRPr="00DF70D2">
        <w:rPr>
          <w:sz w:val="24"/>
        </w:rPr>
        <w:t xml:space="preserve"> is a</w:t>
      </w:r>
      <w:r w:rsidR="00E33FF1">
        <w:rPr>
          <w:sz w:val="24"/>
        </w:rPr>
        <w:t>n</w:t>
      </w:r>
      <w:r w:rsidRPr="00DF70D2">
        <w:rPr>
          <w:sz w:val="24"/>
        </w:rPr>
        <w:t xml:space="preserve"> </w:t>
      </w:r>
      <w:r w:rsidRPr="00ED272C">
        <w:rPr>
          <w:b/>
          <w:sz w:val="24"/>
        </w:rPr>
        <w:t>open-source File Synchronization</w:t>
      </w:r>
      <w:r w:rsidRPr="00DF70D2">
        <w:rPr>
          <w:sz w:val="24"/>
        </w:rPr>
        <w:t xml:space="preserve"> </w:t>
      </w:r>
      <w:r>
        <w:rPr>
          <w:sz w:val="24"/>
        </w:rPr>
        <w:t>software</w:t>
      </w:r>
      <w:r w:rsidR="00F66A24">
        <w:rPr>
          <w:sz w:val="24"/>
        </w:rPr>
        <w:t xml:space="preserve">, written in </w:t>
      </w:r>
      <w:r w:rsidR="00F66A24" w:rsidRPr="00ED272C">
        <w:rPr>
          <w:b/>
          <w:sz w:val="24"/>
        </w:rPr>
        <w:t>C# language</w:t>
      </w:r>
      <w:r w:rsidR="00F66A24">
        <w:rPr>
          <w:sz w:val="24"/>
        </w:rPr>
        <w:t xml:space="preserve"> on</w:t>
      </w:r>
      <w:r>
        <w:rPr>
          <w:sz w:val="24"/>
        </w:rPr>
        <w:t xml:space="preserve"> </w:t>
      </w:r>
      <w:r w:rsidRPr="00ED272C">
        <w:rPr>
          <w:b/>
          <w:sz w:val="24"/>
        </w:rPr>
        <w:t>.NET framework</w:t>
      </w:r>
      <w:r w:rsidR="00F66A24">
        <w:rPr>
          <w:sz w:val="24"/>
        </w:rPr>
        <w:t>.</w:t>
      </w:r>
    </w:p>
    <w:p w14:paraId="219FA51E" w14:textId="77777777" w:rsidR="00AC69A9" w:rsidRPr="00DF70D2" w:rsidRDefault="00AC69A9" w:rsidP="00F66A24">
      <w:pPr>
        <w:spacing w:line="360" w:lineRule="auto"/>
        <w:ind w:left="1440" w:hanging="22"/>
        <w:jc w:val="both"/>
        <w:rPr>
          <w:rFonts w:ascii="Arial" w:hAnsi="Arial" w:cs="Arial"/>
          <w:b/>
          <w:sz w:val="24"/>
        </w:rPr>
      </w:pPr>
      <w:r w:rsidRPr="00AC69A9">
        <w:rPr>
          <w:sz w:val="24"/>
        </w:rPr>
        <w:t xml:space="preserve">This document covers the </w:t>
      </w:r>
      <w:r w:rsidRPr="00ED272C">
        <w:rPr>
          <w:b/>
          <w:sz w:val="24"/>
        </w:rPr>
        <w:t>design and implementation details</w:t>
      </w:r>
      <w:r w:rsidRPr="00AC69A9">
        <w:rPr>
          <w:sz w:val="24"/>
        </w:rPr>
        <w:t xml:space="preserve"> of </w:t>
      </w:r>
      <w:r w:rsidRPr="00ED272C">
        <w:rPr>
          <w:b/>
          <w:sz w:val="24"/>
        </w:rPr>
        <w:t>NETS</w:t>
      </w:r>
      <w:r w:rsidRPr="00AC69A9">
        <w:rPr>
          <w:sz w:val="24"/>
        </w:rPr>
        <w:t xml:space="preserve">. It also includes </w:t>
      </w:r>
      <w:r w:rsidRPr="00ED272C">
        <w:rPr>
          <w:b/>
          <w:sz w:val="24"/>
        </w:rPr>
        <w:t>suggestion on improvement</w:t>
      </w:r>
      <w:r w:rsidRPr="00AC69A9">
        <w:rPr>
          <w:sz w:val="24"/>
        </w:rPr>
        <w:t xml:space="preserve"> of the program structure and features.</w:t>
      </w:r>
    </w:p>
    <w:p w14:paraId="048E32D0" w14:textId="77777777" w:rsidR="00975A84" w:rsidRDefault="00A440C4" w:rsidP="00952B8D">
      <w:pPr>
        <w:pStyle w:val="Heading1"/>
        <w:ind w:left="1440"/>
      </w:pPr>
      <w:bookmarkStart w:id="5" w:name="_Toc259126945"/>
      <w:r>
        <w:t>INFORMATION</w:t>
      </w:r>
      <w:bookmarkEnd w:id="5"/>
    </w:p>
    <w:p w14:paraId="5E4010E7" w14:textId="77777777" w:rsidR="00AC69A9" w:rsidRDefault="00AC69A9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Current Version: 2.0</w:t>
      </w:r>
    </w:p>
    <w:p w14:paraId="5AD568B9" w14:textId="77777777" w:rsidR="00AC69A9" w:rsidRDefault="00AC69A9" w:rsidP="006D4683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Operation System: Windows XP/Windows Vista/Windows 7</w:t>
      </w:r>
    </w:p>
    <w:p w14:paraId="481F763F" w14:textId="77777777" w:rsidR="005E2298" w:rsidRDefault="00C516DB" w:rsidP="006D4683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120"/>
        <w:ind w:left="1440" w:firstLine="0"/>
      </w:pPr>
      <w:r>
        <w:t>System Requirement: .NET framework 3.0+</w:t>
      </w:r>
    </w:p>
    <w:p w14:paraId="243A5B0D" w14:textId="77777777" w:rsidR="006D4683" w:rsidRPr="006F0A1F" w:rsidRDefault="006D4683" w:rsidP="006D4683">
      <w:pPr>
        <w:pStyle w:val="ListParagraph"/>
        <w:numPr>
          <w:ilvl w:val="0"/>
          <w:numId w:val="2"/>
        </w:numPr>
        <w:spacing w:before="120"/>
        <w:ind w:left="1440" w:firstLine="0"/>
        <w:rPr>
          <w:lang w:eastAsia="en-US" w:bidi="en-US"/>
        </w:rPr>
      </w:pPr>
      <w:r>
        <w:t xml:space="preserve">Website:  </w:t>
      </w:r>
      <w:hyperlink r:id="rId12" w:history="1">
        <w:r w:rsidRPr="006D4683">
          <w:rPr>
            <w:rStyle w:val="Hyperlink"/>
            <w:rFonts w:ascii="Trebuchet MS" w:hAnsi="Trebuchet MS" w:cs="Arial"/>
          </w:rPr>
          <w:t>http://nothing-else-to-sync.info</w:t>
        </w:r>
      </w:hyperlink>
    </w:p>
    <w:p w14:paraId="7A081E15" w14:textId="77777777" w:rsidR="005E2298" w:rsidRDefault="00A440C4" w:rsidP="00952B8D">
      <w:pPr>
        <w:pStyle w:val="Heading1"/>
        <w:ind w:left="1440"/>
      </w:pPr>
      <w:bookmarkStart w:id="6" w:name="_Toc259126946"/>
      <w:r>
        <w:t>WHAT’S NEW IN VERSION 2.0</w:t>
      </w:r>
      <w:bookmarkEnd w:id="6"/>
    </w:p>
    <w:p w14:paraId="24770B9C" w14:textId="47DE0704" w:rsidR="00432F71" w:rsidRDefault="00432F71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9F6E68">
        <w:rPr>
          <w:b/>
        </w:rPr>
        <w:t>Smart Sync</w:t>
      </w:r>
      <w:r w:rsidR="00074792" w:rsidRPr="009F6E68">
        <w:rPr>
          <w:b/>
        </w:rPr>
        <w:t>:</w:t>
      </w:r>
      <w:r w:rsidR="00074792">
        <w:t xml:space="preserve"> </w:t>
      </w:r>
      <w:r>
        <w:t xml:space="preserve"> </w:t>
      </w:r>
      <w:r w:rsidR="00074792">
        <w:t xml:space="preserve">can </w:t>
      </w:r>
      <w:r w:rsidR="003A3DDB">
        <w:t xml:space="preserve">now </w:t>
      </w:r>
      <w:r w:rsidR="00074792">
        <w:t>be done</w:t>
      </w:r>
      <w:r>
        <w:t xml:space="preserve"> </w:t>
      </w:r>
      <w:r w:rsidR="00074792">
        <w:t>v</w:t>
      </w:r>
      <w:r w:rsidR="00437F45">
        <w:t xml:space="preserve">ia folders drop-and-drag </w:t>
      </w:r>
      <w:r w:rsidR="00DD6E1D">
        <w:t>besides right-click</w:t>
      </w:r>
    </w:p>
    <w:p w14:paraId="06051C71" w14:textId="77777777" w:rsidR="00432F71" w:rsidRDefault="00B87FB2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9F6E68">
        <w:rPr>
          <w:b/>
        </w:rPr>
        <w:t>IVLE Sync</w:t>
      </w:r>
      <w:r w:rsidR="00DD6E1D" w:rsidRPr="009F6E68">
        <w:rPr>
          <w:b/>
        </w:rPr>
        <w:t>:</w:t>
      </w:r>
      <w:r w:rsidR="00DD6E1D">
        <w:t xml:space="preserve">  </w:t>
      </w:r>
      <w:r w:rsidR="008D1468">
        <w:t>able</w:t>
      </w:r>
      <w:r>
        <w:t xml:space="preserve"> to s</w:t>
      </w:r>
      <w:r w:rsidR="00857AC7">
        <w:t xml:space="preserve">elect which </w:t>
      </w:r>
      <w:r w:rsidR="00DD6E1D">
        <w:t>modules to download</w:t>
      </w:r>
    </w:p>
    <w:p w14:paraId="0D20DA72" w14:textId="77777777" w:rsidR="00432F71" w:rsidRDefault="00DD6E1D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9F6E68">
        <w:rPr>
          <w:b/>
        </w:rPr>
        <w:t>Faster</w:t>
      </w:r>
      <w:r>
        <w:t xml:space="preserve"> sync for big files</w:t>
      </w:r>
    </w:p>
    <w:p w14:paraId="4068EE27" w14:textId="77777777" w:rsidR="0076223C" w:rsidRDefault="00156213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9F6E68">
        <w:rPr>
          <w:b/>
        </w:rPr>
        <w:t>Polished</w:t>
      </w:r>
      <w:r>
        <w:t xml:space="preserve"> and </w:t>
      </w:r>
      <w:r w:rsidRPr="009F6E68">
        <w:rPr>
          <w:b/>
        </w:rPr>
        <w:t>improved</w:t>
      </w:r>
      <w:r>
        <w:t xml:space="preserve"> </w:t>
      </w:r>
      <w:r w:rsidRPr="009F6E68">
        <w:rPr>
          <w:b/>
        </w:rPr>
        <w:t>GUI</w:t>
      </w:r>
    </w:p>
    <w:p w14:paraId="1485247D" w14:textId="77777777" w:rsidR="00604FB0" w:rsidRDefault="00604FB0" w:rsidP="00952B8D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9F6E68">
        <w:rPr>
          <w:b/>
        </w:rPr>
        <w:t>Bugs fixed</w:t>
      </w:r>
      <w:r>
        <w:t xml:space="preserve"> and enhancements</w:t>
      </w:r>
    </w:p>
    <w:p w14:paraId="52D58C7A" w14:textId="77777777" w:rsidR="00C516DB" w:rsidRDefault="00C516DB" w:rsidP="005E2298">
      <w:pPr>
        <w:pStyle w:val="SectionCheckFE"/>
        <w:numPr>
          <w:ilvl w:val="0"/>
          <w:numId w:val="0"/>
        </w:numPr>
        <w:tabs>
          <w:tab w:val="left" w:pos="-1710"/>
          <w:tab w:val="left" w:pos="720"/>
        </w:tabs>
        <w:spacing w:before="240"/>
        <w:ind w:left="1440"/>
      </w:pPr>
    </w:p>
    <w:p w14:paraId="657AFF95" w14:textId="77777777" w:rsidR="00716F05" w:rsidRDefault="005E2298" w:rsidP="0044089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AABDA1C" w14:textId="77777777" w:rsidR="00DF6C42" w:rsidRPr="00F75B5E" w:rsidRDefault="00E475DC" w:rsidP="002971CF">
      <w:pPr>
        <w:pStyle w:val="Title"/>
        <w:framePr w:wrap="notBeside" w:x="1606" w:y="220"/>
        <w:numPr>
          <w:ilvl w:val="0"/>
          <w:numId w:val="9"/>
        </w:numPr>
        <w:rPr>
          <w:sz w:val="54"/>
          <w:szCs w:val="54"/>
        </w:rPr>
      </w:pPr>
      <w:bookmarkStart w:id="7" w:name="_Toc259126947"/>
      <w:r w:rsidRPr="00F75B5E">
        <w:rPr>
          <w:sz w:val="54"/>
          <w:szCs w:val="54"/>
        </w:rPr>
        <w:lastRenderedPageBreak/>
        <w:t>Fea</w:t>
      </w:r>
      <w:bookmarkStart w:id="8" w:name="_GoBack"/>
      <w:bookmarkEnd w:id="8"/>
      <w:r w:rsidRPr="00F75B5E">
        <w:rPr>
          <w:sz w:val="54"/>
          <w:szCs w:val="54"/>
        </w:rPr>
        <w:t>ture</w:t>
      </w:r>
      <w:r w:rsidR="00574448" w:rsidRPr="00F75B5E">
        <w:rPr>
          <w:sz w:val="54"/>
          <w:szCs w:val="54"/>
        </w:rPr>
        <w:t xml:space="preserve"> </w:t>
      </w:r>
      <w:r w:rsidRPr="00F75B5E">
        <w:rPr>
          <w:sz w:val="54"/>
          <w:szCs w:val="54"/>
        </w:rPr>
        <w:t>Overview</w:t>
      </w:r>
      <w:bookmarkEnd w:id="7"/>
    </w:p>
    <w:p w14:paraId="6DDB3BFC" w14:textId="18D50A15" w:rsidR="00DF6C42" w:rsidRPr="000F20CC" w:rsidRDefault="005D57D1" w:rsidP="00D049D7">
      <w:pPr>
        <w:pStyle w:val="ObjectivesTitle"/>
        <w:pBdr>
          <w:top w:val="single" w:sz="12" w:space="1" w:color="17375E" w:themeColor="text2" w:themeShade="BF"/>
        </w:pBdr>
        <w:tabs>
          <w:tab w:val="left" w:pos="-1710"/>
        </w:tabs>
        <w:ind w:left="1440"/>
        <w:rPr>
          <w:color w:val="17375E" w:themeColor="text2" w:themeShade="BF"/>
        </w:rPr>
      </w:pPr>
      <w:r>
        <w:rPr>
          <w:color w:val="17375E" w:themeColor="text2" w:themeShade="BF"/>
        </w:rPr>
        <w:t>W</w:t>
      </w:r>
      <w:r w:rsidR="00DF6C42" w:rsidRPr="000F20CC">
        <w:rPr>
          <w:color w:val="17375E" w:themeColor="text2" w:themeShade="BF"/>
        </w:rPr>
        <w:t xml:space="preserve">hat </w:t>
      </w:r>
      <w:r w:rsidR="00590735">
        <w:rPr>
          <w:color w:val="17375E" w:themeColor="text2" w:themeShade="BF"/>
        </w:rPr>
        <w:t>are</w:t>
      </w:r>
      <w:r w:rsidR="00DF6C42" w:rsidRPr="000F20CC">
        <w:rPr>
          <w:color w:val="17375E" w:themeColor="text2" w:themeShade="BF"/>
        </w:rPr>
        <w:t xml:space="preserve"> </w:t>
      </w:r>
      <w:r w:rsidR="00570D5E">
        <w:rPr>
          <w:color w:val="17375E" w:themeColor="text2" w:themeShade="BF"/>
        </w:rPr>
        <w:t>covered</w:t>
      </w:r>
      <w:r w:rsidR="00DF6C42" w:rsidRPr="000F20CC">
        <w:rPr>
          <w:color w:val="17375E" w:themeColor="text2" w:themeShade="BF"/>
        </w:rPr>
        <w:t xml:space="preserve"> in </w:t>
      </w:r>
      <w:r>
        <w:rPr>
          <w:color w:val="17375E" w:themeColor="text2" w:themeShade="BF"/>
        </w:rPr>
        <w:t xml:space="preserve">this </w:t>
      </w:r>
      <w:r w:rsidR="00DF6C42" w:rsidRPr="000F20CC">
        <w:rPr>
          <w:color w:val="17375E" w:themeColor="text2" w:themeShade="BF"/>
        </w:rPr>
        <w:t>section:</w:t>
      </w:r>
    </w:p>
    <w:p w14:paraId="0E992E42" w14:textId="77777777" w:rsidR="00DF6C42" w:rsidRDefault="005D57D1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ED272C">
        <w:rPr>
          <w:b/>
        </w:rPr>
        <w:t>Basic</w:t>
      </w:r>
      <w:r>
        <w:t xml:space="preserve"> Synchronization</w:t>
      </w:r>
    </w:p>
    <w:p w14:paraId="25904942" w14:textId="77777777" w:rsidR="00DF6C42" w:rsidRDefault="005D57D1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ED272C">
        <w:rPr>
          <w:b/>
        </w:rPr>
        <w:t>Right-Click</w:t>
      </w:r>
      <w:r>
        <w:t xml:space="preserve"> Features</w:t>
      </w:r>
    </w:p>
    <w:p w14:paraId="2B57340E" w14:textId="77777777" w:rsidR="00DF6C42" w:rsidRDefault="005D57D1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 w:rsidRPr="00ED272C">
        <w:rPr>
          <w:b/>
        </w:rPr>
        <w:t>IVLE</w:t>
      </w:r>
      <w:r>
        <w:t xml:space="preserve"> Synchronization</w:t>
      </w:r>
    </w:p>
    <w:p w14:paraId="4B74D713" w14:textId="77777777" w:rsidR="00DF6C42" w:rsidRDefault="00DF6C42" w:rsidP="00D049D7">
      <w:pPr>
        <w:pStyle w:val="SectionCheckFE"/>
        <w:numPr>
          <w:ilvl w:val="0"/>
          <w:numId w:val="0"/>
        </w:numPr>
        <w:tabs>
          <w:tab w:val="left" w:pos="-1710"/>
          <w:tab w:val="left" w:pos="720"/>
        </w:tabs>
        <w:ind w:left="1440"/>
      </w:pPr>
    </w:p>
    <w:p w14:paraId="5C6BD382" w14:textId="77777777" w:rsidR="00741831" w:rsidRPr="00105F50" w:rsidRDefault="00A440C4" w:rsidP="00A440C4">
      <w:pPr>
        <w:pStyle w:val="Heading1"/>
      </w:pPr>
      <w:bookmarkStart w:id="9" w:name="_Toc259126948"/>
      <w:r>
        <w:t>BASIC SYNCHRONIZATION</w:t>
      </w:r>
      <w:bookmarkEnd w:id="9"/>
    </w:p>
    <w:p w14:paraId="2F9E19BD" w14:textId="77777777" w:rsidR="00986526" w:rsidRPr="00844249" w:rsidRDefault="00741831" w:rsidP="00844249">
      <w:pPr>
        <w:pStyle w:val="ListParagraph"/>
        <w:numPr>
          <w:ilvl w:val="0"/>
          <w:numId w:val="8"/>
        </w:numPr>
        <w:rPr>
          <w:szCs w:val="23"/>
          <w:lang w:eastAsia="en-US"/>
        </w:rPr>
      </w:pPr>
      <w:r w:rsidRPr="00844249">
        <w:rPr>
          <w:szCs w:val="23"/>
          <w:lang w:eastAsia="en-US"/>
        </w:rPr>
        <w:t>Supports synchronizing content of tw</w:t>
      </w:r>
      <w:r w:rsidR="009A3505">
        <w:rPr>
          <w:szCs w:val="23"/>
          <w:lang w:eastAsia="en-US"/>
        </w:rPr>
        <w:t xml:space="preserve">o folders </w:t>
      </w:r>
      <w:r w:rsidR="009A3505" w:rsidRPr="00226F51">
        <w:rPr>
          <w:b/>
          <w:szCs w:val="23"/>
          <w:lang w:eastAsia="en-US"/>
        </w:rPr>
        <w:t>on the same computer</w:t>
      </w:r>
    </w:p>
    <w:p w14:paraId="5F4E36A2" w14:textId="77777777" w:rsidR="00986526" w:rsidRDefault="00741831" w:rsidP="00844249">
      <w:pPr>
        <w:pStyle w:val="ListParagraph"/>
        <w:numPr>
          <w:ilvl w:val="0"/>
          <w:numId w:val="8"/>
        </w:numPr>
        <w:rPr>
          <w:szCs w:val="23"/>
          <w:lang w:eastAsia="en-US"/>
        </w:rPr>
      </w:pPr>
      <w:r w:rsidRPr="00844249">
        <w:rPr>
          <w:szCs w:val="23"/>
          <w:lang w:eastAsia="en-US"/>
        </w:rPr>
        <w:t xml:space="preserve">Supports synchronizing folders on different computers through </w:t>
      </w:r>
      <w:r w:rsidRPr="009F7C5F">
        <w:rPr>
          <w:b/>
          <w:szCs w:val="23"/>
          <w:lang w:eastAsia="en-US"/>
        </w:rPr>
        <w:t>intermediate storage media</w:t>
      </w:r>
      <w:r w:rsidRPr="00844249">
        <w:rPr>
          <w:szCs w:val="23"/>
          <w:lang w:eastAsia="en-US"/>
        </w:rPr>
        <w:t xml:space="preserve"> (USB, </w:t>
      </w:r>
      <w:r w:rsidR="003B2F36" w:rsidRPr="00844249">
        <w:rPr>
          <w:szCs w:val="23"/>
          <w:lang w:eastAsia="en-US"/>
        </w:rPr>
        <w:t>Flash drive</w:t>
      </w:r>
      <w:r w:rsidRPr="00844249">
        <w:rPr>
          <w:szCs w:val="23"/>
          <w:lang w:eastAsia="en-US"/>
        </w:rPr>
        <w:t xml:space="preserve">, Portable </w:t>
      </w:r>
      <w:r w:rsidR="003B2F36" w:rsidRPr="00844249">
        <w:rPr>
          <w:szCs w:val="23"/>
          <w:lang w:eastAsia="en-US"/>
        </w:rPr>
        <w:t>Hard disk</w:t>
      </w:r>
      <w:r w:rsidRPr="00844249">
        <w:rPr>
          <w:szCs w:val="23"/>
          <w:lang w:eastAsia="en-US"/>
        </w:rPr>
        <w:t xml:space="preserve">, etc.) </w:t>
      </w:r>
    </w:p>
    <w:p w14:paraId="5692CFEC" w14:textId="77777777" w:rsidR="009A12EE" w:rsidRDefault="009A12EE" w:rsidP="00844249">
      <w:pPr>
        <w:pStyle w:val="ListParagraph"/>
        <w:numPr>
          <w:ilvl w:val="0"/>
          <w:numId w:val="8"/>
        </w:numPr>
        <w:rPr>
          <w:szCs w:val="23"/>
          <w:lang w:eastAsia="en-US"/>
        </w:rPr>
      </w:pPr>
      <w:r>
        <w:rPr>
          <w:szCs w:val="23"/>
          <w:lang w:eastAsia="en-US"/>
        </w:rPr>
        <w:t xml:space="preserve">Supports </w:t>
      </w:r>
      <w:r w:rsidRPr="00226F51">
        <w:rPr>
          <w:b/>
          <w:szCs w:val="23"/>
          <w:lang w:eastAsia="en-US"/>
        </w:rPr>
        <w:t>one-way</w:t>
      </w:r>
      <w:r>
        <w:rPr>
          <w:szCs w:val="23"/>
          <w:lang w:eastAsia="en-US"/>
        </w:rPr>
        <w:t xml:space="preserve"> and </w:t>
      </w:r>
      <w:r w:rsidRPr="00226F51">
        <w:rPr>
          <w:b/>
          <w:szCs w:val="23"/>
          <w:lang w:eastAsia="en-US"/>
        </w:rPr>
        <w:t>two-way</w:t>
      </w:r>
      <w:r>
        <w:rPr>
          <w:szCs w:val="23"/>
          <w:lang w:eastAsia="en-US"/>
        </w:rPr>
        <w:t xml:space="preserve"> synchronization</w:t>
      </w:r>
    </w:p>
    <w:p w14:paraId="593F803A" w14:textId="77777777" w:rsidR="00885E40" w:rsidRPr="00844249" w:rsidRDefault="00FA4395" w:rsidP="00844249">
      <w:pPr>
        <w:pStyle w:val="ListParagraph"/>
        <w:numPr>
          <w:ilvl w:val="0"/>
          <w:numId w:val="8"/>
        </w:numPr>
        <w:rPr>
          <w:szCs w:val="23"/>
          <w:lang w:eastAsia="en-US"/>
        </w:rPr>
      </w:pPr>
      <w:r>
        <w:rPr>
          <w:szCs w:val="23"/>
          <w:lang w:eastAsia="en-US"/>
        </w:rPr>
        <w:t>Support</w:t>
      </w:r>
      <w:r w:rsidR="009A12EE">
        <w:rPr>
          <w:szCs w:val="23"/>
          <w:lang w:eastAsia="en-US"/>
        </w:rPr>
        <w:t>s</w:t>
      </w:r>
      <w:r>
        <w:rPr>
          <w:szCs w:val="23"/>
          <w:lang w:eastAsia="en-US"/>
        </w:rPr>
        <w:t xml:space="preserve"> </w:t>
      </w:r>
      <w:r w:rsidRPr="00226F51">
        <w:rPr>
          <w:b/>
          <w:szCs w:val="23"/>
          <w:lang w:eastAsia="en-US"/>
        </w:rPr>
        <w:t>file</w:t>
      </w:r>
      <w:r w:rsidR="00885E40" w:rsidRPr="00226F51">
        <w:rPr>
          <w:b/>
          <w:szCs w:val="23"/>
          <w:lang w:eastAsia="en-US"/>
        </w:rPr>
        <w:t xml:space="preserve"> filter</w:t>
      </w:r>
    </w:p>
    <w:p w14:paraId="742715B2" w14:textId="75004E5F" w:rsidR="005F65BA" w:rsidRPr="00ED272C" w:rsidRDefault="00226F51" w:rsidP="00844249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szCs w:val="23"/>
          <w:lang w:eastAsia="en-US"/>
        </w:rPr>
        <w:t xml:space="preserve">Supports folders </w:t>
      </w:r>
      <w:r w:rsidR="00497470">
        <w:rPr>
          <w:b/>
          <w:szCs w:val="23"/>
          <w:lang w:eastAsia="en-US"/>
        </w:rPr>
        <w:t>Drag-a</w:t>
      </w:r>
      <w:r w:rsidRPr="00226F51">
        <w:rPr>
          <w:b/>
          <w:szCs w:val="23"/>
          <w:lang w:eastAsia="en-US"/>
        </w:rPr>
        <w:t>nd-Drop</w:t>
      </w:r>
    </w:p>
    <w:p w14:paraId="1A784BB2" w14:textId="77777777" w:rsidR="00ED272C" w:rsidRPr="00B87D20" w:rsidRDefault="00ED272C" w:rsidP="00844249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szCs w:val="23"/>
          <w:lang w:eastAsia="en-US"/>
        </w:rPr>
        <w:t xml:space="preserve">Supports saving sync information via </w:t>
      </w:r>
      <w:r w:rsidRPr="001F68AE">
        <w:rPr>
          <w:b/>
          <w:szCs w:val="23"/>
          <w:lang w:eastAsia="en-US"/>
        </w:rPr>
        <w:t>profiles</w:t>
      </w:r>
      <w:r>
        <w:rPr>
          <w:szCs w:val="23"/>
          <w:lang w:eastAsia="en-US"/>
        </w:rPr>
        <w:t xml:space="preserve"> to execute the next time</w:t>
      </w:r>
      <w:r w:rsidR="00A47370">
        <w:rPr>
          <w:szCs w:val="23"/>
          <w:lang w:eastAsia="en-US"/>
        </w:rPr>
        <w:t xml:space="preserve">. </w:t>
      </w:r>
      <w:r w:rsidR="00141F2D">
        <w:rPr>
          <w:szCs w:val="23"/>
          <w:lang w:eastAsia="en-US"/>
        </w:rPr>
        <w:t xml:space="preserve">Profile name is </w:t>
      </w:r>
      <w:r w:rsidR="00141F2D" w:rsidRPr="00AD0D62">
        <w:rPr>
          <w:b/>
          <w:szCs w:val="23"/>
          <w:lang w:eastAsia="en-US"/>
        </w:rPr>
        <w:t>automatically suggested</w:t>
      </w:r>
      <w:r w:rsidR="00141F2D">
        <w:rPr>
          <w:szCs w:val="23"/>
          <w:lang w:eastAsia="en-US"/>
        </w:rPr>
        <w:t xml:space="preserve"> by the program and can be customized</w:t>
      </w:r>
    </w:p>
    <w:p w14:paraId="13FCB313" w14:textId="77777777" w:rsidR="00B87D20" w:rsidRPr="0023063F" w:rsidRDefault="00B87D20" w:rsidP="00844249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szCs w:val="23"/>
          <w:lang w:eastAsia="en-US"/>
        </w:rPr>
        <w:t xml:space="preserve">Supports </w:t>
      </w:r>
      <w:r w:rsidR="008517EA">
        <w:rPr>
          <w:szCs w:val="23"/>
          <w:lang w:eastAsia="en-US"/>
        </w:rPr>
        <w:t>executing</w:t>
      </w:r>
      <w:r>
        <w:rPr>
          <w:szCs w:val="23"/>
          <w:lang w:eastAsia="en-US"/>
        </w:rPr>
        <w:t xml:space="preserve"> </w:t>
      </w:r>
      <w:r w:rsidRPr="002E2C2A">
        <w:rPr>
          <w:b/>
          <w:szCs w:val="23"/>
          <w:lang w:eastAsia="en-US"/>
        </w:rPr>
        <w:t>multiple sync jobs</w:t>
      </w:r>
    </w:p>
    <w:p w14:paraId="606E9759" w14:textId="77777777" w:rsidR="0023063F" w:rsidRPr="00DE7FAF" w:rsidRDefault="0023063F" w:rsidP="00844249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szCs w:val="23"/>
          <w:lang w:eastAsia="en-US"/>
        </w:rPr>
        <w:t>Supports Delete To Recycle Bin/Delete Permanently options</w:t>
      </w:r>
    </w:p>
    <w:p w14:paraId="0DB11B0F" w14:textId="3C3C0C5B" w:rsidR="00DE7FAF" w:rsidRPr="00844249" w:rsidRDefault="00DE7FAF" w:rsidP="00844249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>
        <w:rPr>
          <w:szCs w:val="23"/>
          <w:lang w:eastAsia="en-US"/>
        </w:rPr>
        <w:t xml:space="preserve">Supports </w:t>
      </w:r>
      <w:r w:rsidR="00485BDE">
        <w:rPr>
          <w:szCs w:val="23"/>
          <w:lang w:eastAsia="en-US"/>
        </w:rPr>
        <w:t xml:space="preserve">action </w:t>
      </w:r>
      <w:r w:rsidRPr="00816A60">
        <w:rPr>
          <w:b/>
          <w:szCs w:val="23"/>
          <w:lang w:eastAsia="en-US"/>
        </w:rPr>
        <w:t>logging</w:t>
      </w:r>
      <w:r>
        <w:rPr>
          <w:szCs w:val="23"/>
          <w:lang w:eastAsia="en-US"/>
        </w:rPr>
        <w:t xml:space="preserve"> actions during sync process for future review</w:t>
      </w:r>
    </w:p>
    <w:p w14:paraId="5E67CD3D" w14:textId="77777777" w:rsidR="005F65BA" w:rsidRDefault="00A440C4" w:rsidP="00A440C4">
      <w:pPr>
        <w:pStyle w:val="Heading1"/>
      </w:pPr>
      <w:bookmarkStart w:id="10" w:name="_Toc259126949"/>
      <w:r>
        <w:t xml:space="preserve">RIGHT-CLICK </w:t>
      </w:r>
      <w:r w:rsidRPr="003A07DC">
        <w:t>FEATURES</w:t>
      </w:r>
      <w:bookmarkEnd w:id="10"/>
    </w:p>
    <w:p w14:paraId="4F397F3E" w14:textId="7A710430" w:rsidR="0031777F" w:rsidRPr="00B03A00" w:rsidRDefault="00B03A00" w:rsidP="00844249">
      <w:pPr>
        <w:pStyle w:val="ListParagraph"/>
        <w:numPr>
          <w:ilvl w:val="0"/>
          <w:numId w:val="7"/>
        </w:numPr>
        <w:rPr>
          <w:lang w:eastAsia="en-US"/>
        </w:rPr>
      </w:pPr>
      <w:r w:rsidRPr="00AA4297">
        <w:rPr>
          <w:b/>
          <w:lang w:eastAsia="en-US"/>
        </w:rPr>
        <w:t>Smart Sync:</w:t>
      </w:r>
      <w:r w:rsidRPr="00DE648B">
        <w:rPr>
          <w:lang w:eastAsia="en-US"/>
        </w:rPr>
        <w:t xml:space="preserve"> an </w:t>
      </w:r>
      <w:r w:rsidRPr="007419C2">
        <w:rPr>
          <w:b/>
          <w:lang w:eastAsia="en-US"/>
        </w:rPr>
        <w:t>intelligent</w:t>
      </w:r>
      <w:r w:rsidRPr="00DE648B">
        <w:rPr>
          <w:lang w:eastAsia="en-US"/>
        </w:rPr>
        <w:t xml:space="preserve"> and </w:t>
      </w:r>
      <w:r w:rsidRPr="007419C2">
        <w:rPr>
          <w:b/>
          <w:lang w:eastAsia="en-US"/>
        </w:rPr>
        <w:t>automatic</w:t>
      </w:r>
      <w:r w:rsidRPr="00DE648B">
        <w:rPr>
          <w:lang w:eastAsia="en-US"/>
        </w:rPr>
        <w:t xml:space="preserve"> synchronization feature which can dynamically detect the corresponding partnership</w:t>
      </w:r>
      <w:r w:rsidR="00C24BB0">
        <w:rPr>
          <w:lang w:eastAsia="en-US"/>
        </w:rPr>
        <w:t xml:space="preserve"> </w:t>
      </w:r>
      <w:r w:rsidR="005A64C5">
        <w:rPr>
          <w:lang w:eastAsia="en-US"/>
        </w:rPr>
        <w:t xml:space="preserve">of a chosen folder </w:t>
      </w:r>
      <w:r w:rsidR="00C24BB0">
        <w:rPr>
          <w:lang w:eastAsia="en-US"/>
        </w:rPr>
        <w:t>and synchronize them</w:t>
      </w:r>
      <w:r w:rsidR="00C120A7">
        <w:rPr>
          <w:lang w:eastAsia="en-US"/>
        </w:rPr>
        <w:t xml:space="preserve">. It also supports </w:t>
      </w:r>
      <w:r w:rsidR="00C120A7" w:rsidRPr="007419C2">
        <w:rPr>
          <w:b/>
          <w:lang w:eastAsia="en-US"/>
        </w:rPr>
        <w:t>multiple folder selection</w:t>
      </w:r>
      <w:r w:rsidR="00C120A7">
        <w:rPr>
          <w:lang w:eastAsia="en-US"/>
        </w:rPr>
        <w:t xml:space="preserve"> and handle</w:t>
      </w:r>
      <w:r w:rsidR="00FC3184">
        <w:rPr>
          <w:lang w:eastAsia="en-US"/>
        </w:rPr>
        <w:t>s</w:t>
      </w:r>
      <w:r w:rsidR="00AD0D62">
        <w:rPr>
          <w:lang w:eastAsia="en-US"/>
        </w:rPr>
        <w:t xml:space="preserve"> each of them</w:t>
      </w:r>
      <w:r w:rsidR="0077376F">
        <w:rPr>
          <w:lang w:eastAsia="en-US"/>
        </w:rPr>
        <w:t xml:space="preserve"> sequentially.</w:t>
      </w:r>
    </w:p>
    <w:p w14:paraId="6BD33E72" w14:textId="77777777" w:rsidR="0031777F" w:rsidRDefault="00B03A00" w:rsidP="00844249">
      <w:pPr>
        <w:pStyle w:val="ListParagraph"/>
        <w:numPr>
          <w:ilvl w:val="0"/>
          <w:numId w:val="7"/>
        </w:numPr>
        <w:rPr>
          <w:lang w:eastAsia="en-US"/>
        </w:rPr>
      </w:pPr>
      <w:r w:rsidRPr="00DF41C1">
        <w:rPr>
          <w:b/>
          <w:lang w:eastAsia="en-US"/>
        </w:rPr>
        <w:t>Sync</w:t>
      </w:r>
      <w:r w:rsidR="00DF41C1" w:rsidRPr="00DF41C1">
        <w:rPr>
          <w:b/>
          <w:lang w:eastAsia="en-US"/>
        </w:rPr>
        <w:t xml:space="preserve"> With…</w:t>
      </w:r>
      <w:r w:rsidRPr="00DE648B">
        <w:rPr>
          <w:lang w:eastAsia="en-US"/>
        </w:rPr>
        <w:t xml:space="preserve">: </w:t>
      </w:r>
      <w:r w:rsidR="00C24BB0">
        <w:rPr>
          <w:lang w:eastAsia="en-US"/>
        </w:rPr>
        <w:t xml:space="preserve">prompt users </w:t>
      </w:r>
      <w:r w:rsidR="00FB4655">
        <w:rPr>
          <w:lang w:eastAsia="en-US"/>
        </w:rPr>
        <w:t>for</w:t>
      </w:r>
      <w:r w:rsidR="009E4458">
        <w:rPr>
          <w:lang w:eastAsia="en-US"/>
        </w:rPr>
        <w:t xml:space="preserve"> destination folder</w:t>
      </w:r>
      <w:r w:rsidR="00C24BB0">
        <w:rPr>
          <w:lang w:eastAsia="en-US"/>
        </w:rPr>
        <w:t xml:space="preserve"> to sync with the chosen folder</w:t>
      </w:r>
      <w:r w:rsidR="00EF5A36">
        <w:rPr>
          <w:lang w:eastAsia="en-US"/>
        </w:rPr>
        <w:t xml:space="preserve">. </w:t>
      </w:r>
      <w:r w:rsidR="009E4458">
        <w:rPr>
          <w:lang w:eastAsia="en-US"/>
        </w:rPr>
        <w:t>It does not support</w:t>
      </w:r>
      <w:r w:rsidR="00AD0D62">
        <w:rPr>
          <w:lang w:eastAsia="en-US"/>
        </w:rPr>
        <w:t xml:space="preserve"> multiple folder selection</w:t>
      </w:r>
    </w:p>
    <w:p w14:paraId="220F7BD9" w14:textId="77777777" w:rsidR="005D4894" w:rsidRPr="00B03A00" w:rsidRDefault="005D4894" w:rsidP="00844249">
      <w:pPr>
        <w:pStyle w:val="ListParagraph"/>
        <w:numPr>
          <w:ilvl w:val="0"/>
          <w:numId w:val="7"/>
        </w:numPr>
        <w:rPr>
          <w:lang w:eastAsia="en-US"/>
        </w:rPr>
      </w:pPr>
      <w:r>
        <w:rPr>
          <w:b/>
          <w:lang w:eastAsia="en-US"/>
        </w:rPr>
        <w:t xml:space="preserve">Smart Sync </w:t>
      </w:r>
      <w:r w:rsidR="00635455">
        <w:rPr>
          <w:lang w:eastAsia="en-US"/>
        </w:rPr>
        <w:t xml:space="preserve">and </w:t>
      </w:r>
      <w:r w:rsidR="00635455" w:rsidRPr="00635455">
        <w:rPr>
          <w:b/>
          <w:lang w:eastAsia="en-US"/>
        </w:rPr>
        <w:t>Sync With…</w:t>
      </w:r>
      <w:r w:rsidR="00635455">
        <w:rPr>
          <w:lang w:eastAsia="en-US"/>
        </w:rPr>
        <w:t xml:space="preserve"> entries can be added/removed from </w:t>
      </w:r>
      <w:r w:rsidR="00635455" w:rsidRPr="00AD0D62">
        <w:rPr>
          <w:b/>
          <w:lang w:eastAsia="en-US"/>
        </w:rPr>
        <w:t>right-click menu</w:t>
      </w:r>
      <w:r w:rsidR="00635455">
        <w:rPr>
          <w:lang w:eastAsia="en-US"/>
        </w:rPr>
        <w:t xml:space="preserve"> </w:t>
      </w:r>
      <w:r w:rsidR="002F6CA0">
        <w:rPr>
          <w:lang w:eastAsia="en-US"/>
        </w:rPr>
        <w:t xml:space="preserve">via customized settings </w:t>
      </w:r>
    </w:p>
    <w:p w14:paraId="470F04FB" w14:textId="77777777" w:rsidR="005F65BA" w:rsidRDefault="00A440C4" w:rsidP="00A440C4">
      <w:pPr>
        <w:pStyle w:val="Heading1"/>
      </w:pPr>
      <w:bookmarkStart w:id="11" w:name="_Toc259126950"/>
      <w:r>
        <w:t>IVLE SYNCHRONIZATION</w:t>
      </w:r>
      <w:bookmarkEnd w:id="11"/>
    </w:p>
    <w:p w14:paraId="263EE029" w14:textId="052ACB60" w:rsidR="00992743" w:rsidRPr="00992743" w:rsidRDefault="00992743" w:rsidP="00992743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DE648B">
        <w:rPr>
          <w:rFonts w:cs="Cambria"/>
          <w:color w:val="000000"/>
          <w:szCs w:val="23"/>
          <w:lang w:eastAsia="en-US"/>
        </w:rPr>
        <w:t>A unique feature target</w:t>
      </w:r>
      <w:r w:rsidR="00B82C14">
        <w:rPr>
          <w:rFonts w:cs="Cambria"/>
          <w:color w:val="000000"/>
          <w:szCs w:val="23"/>
          <w:lang w:eastAsia="en-US"/>
        </w:rPr>
        <w:t>ed at</w:t>
      </w:r>
      <w:r w:rsidRPr="00DE648B">
        <w:rPr>
          <w:rFonts w:cs="Cambria"/>
          <w:color w:val="000000"/>
          <w:szCs w:val="23"/>
          <w:lang w:eastAsia="en-US"/>
        </w:rPr>
        <w:t xml:space="preserve"> </w:t>
      </w:r>
      <w:r w:rsidRPr="00422C8D">
        <w:rPr>
          <w:rFonts w:cs="Cambria"/>
          <w:b/>
          <w:color w:val="000000"/>
          <w:szCs w:val="23"/>
          <w:lang w:eastAsia="en-US"/>
        </w:rPr>
        <w:t>National University of Singapore (NUS) students</w:t>
      </w:r>
      <w:r w:rsidRPr="00DE648B">
        <w:rPr>
          <w:rFonts w:cs="Cambria"/>
          <w:color w:val="000000"/>
          <w:szCs w:val="23"/>
          <w:lang w:eastAsia="en-US"/>
        </w:rPr>
        <w:t xml:space="preserve"> </w:t>
      </w:r>
    </w:p>
    <w:p w14:paraId="552A499A" w14:textId="77777777" w:rsidR="00FB1D11" w:rsidRDefault="00992743" w:rsidP="00D049D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992743">
        <w:rPr>
          <w:rFonts w:cs="Cambria"/>
          <w:color w:val="000000"/>
          <w:szCs w:val="23"/>
          <w:lang w:eastAsia="en-US"/>
        </w:rPr>
        <w:t xml:space="preserve">Synchronizes </w:t>
      </w:r>
      <w:r w:rsidRPr="002B2402">
        <w:rPr>
          <w:rFonts w:cs="Cambria"/>
          <w:b/>
          <w:color w:val="000000"/>
          <w:szCs w:val="23"/>
          <w:lang w:eastAsia="en-US"/>
        </w:rPr>
        <w:t>Integrated Virtu</w:t>
      </w:r>
      <w:r w:rsidR="00E91B5C" w:rsidRPr="002B2402">
        <w:rPr>
          <w:rFonts w:cs="Cambria"/>
          <w:b/>
          <w:color w:val="000000"/>
          <w:szCs w:val="23"/>
          <w:lang w:eastAsia="en-US"/>
        </w:rPr>
        <w:t>al Learning Environment (IVLE) W</w:t>
      </w:r>
      <w:r w:rsidRPr="002B2402">
        <w:rPr>
          <w:rFonts w:cs="Cambria"/>
          <w:b/>
          <w:color w:val="000000"/>
          <w:szCs w:val="23"/>
          <w:lang w:eastAsia="en-US"/>
        </w:rPr>
        <w:t>orkbins</w:t>
      </w:r>
      <w:r w:rsidRPr="00992743">
        <w:rPr>
          <w:rFonts w:cs="Cambria"/>
          <w:color w:val="000000"/>
          <w:szCs w:val="23"/>
          <w:lang w:eastAsia="en-US"/>
        </w:rPr>
        <w:t xml:space="preserve"> with</w:t>
      </w:r>
      <w:r w:rsidR="0003010B">
        <w:rPr>
          <w:rFonts w:cs="Cambria"/>
          <w:color w:val="000000"/>
          <w:szCs w:val="23"/>
          <w:lang w:eastAsia="en-US"/>
        </w:rPr>
        <w:t xml:space="preserve"> a </w:t>
      </w:r>
      <w:r w:rsidR="0003010B" w:rsidRPr="0092783C">
        <w:rPr>
          <w:rFonts w:cs="Cambria"/>
          <w:b/>
          <w:color w:val="000000"/>
          <w:szCs w:val="23"/>
          <w:lang w:eastAsia="en-US"/>
        </w:rPr>
        <w:t>local folder</w:t>
      </w:r>
      <w:r w:rsidR="0003010B">
        <w:rPr>
          <w:rFonts w:cs="Cambria"/>
          <w:color w:val="000000"/>
          <w:szCs w:val="23"/>
          <w:lang w:eastAsia="en-US"/>
        </w:rPr>
        <w:t xml:space="preserve"> on student’s PC</w:t>
      </w:r>
    </w:p>
    <w:p w14:paraId="52568870" w14:textId="2880C562" w:rsidR="001A30C8" w:rsidRPr="0068352C" w:rsidRDefault="0022151D" w:rsidP="00D049D7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22151D">
        <w:rPr>
          <w:rFonts w:cs="Cambria"/>
          <w:b/>
          <w:color w:val="000000"/>
          <w:szCs w:val="23"/>
          <w:lang w:eastAsia="en-US"/>
        </w:rPr>
        <w:t>Module Filter</w:t>
      </w:r>
      <w:r>
        <w:rPr>
          <w:rFonts w:cs="Cambria"/>
          <w:color w:val="000000"/>
          <w:szCs w:val="23"/>
          <w:lang w:eastAsia="en-US"/>
        </w:rPr>
        <w:t>: a</w:t>
      </w:r>
      <w:r w:rsidR="001A30C8">
        <w:rPr>
          <w:rFonts w:cs="Cambria"/>
          <w:color w:val="000000"/>
          <w:szCs w:val="23"/>
          <w:lang w:eastAsia="en-US"/>
        </w:rPr>
        <w:t>llow</w:t>
      </w:r>
      <w:r>
        <w:rPr>
          <w:rFonts w:cs="Cambria"/>
          <w:color w:val="000000"/>
          <w:szCs w:val="23"/>
          <w:lang w:eastAsia="en-US"/>
        </w:rPr>
        <w:t>s</w:t>
      </w:r>
      <w:r w:rsidR="001A30C8">
        <w:rPr>
          <w:rFonts w:cs="Cambria"/>
          <w:color w:val="000000"/>
          <w:szCs w:val="23"/>
          <w:lang w:eastAsia="en-US"/>
        </w:rPr>
        <w:t xml:space="preserve"> students to choose </w:t>
      </w:r>
      <w:r w:rsidR="00CE16CD">
        <w:rPr>
          <w:rFonts w:cs="Cambria"/>
          <w:b/>
          <w:color w:val="000000"/>
          <w:szCs w:val="23"/>
          <w:lang w:eastAsia="en-US"/>
        </w:rPr>
        <w:t xml:space="preserve">which </w:t>
      </w:r>
      <w:r w:rsidR="00844EFB">
        <w:rPr>
          <w:rFonts w:cs="Cambria"/>
          <w:b/>
          <w:color w:val="000000"/>
          <w:szCs w:val="23"/>
          <w:lang w:eastAsia="en-US"/>
        </w:rPr>
        <w:t xml:space="preserve">module </w:t>
      </w:r>
      <w:r w:rsidR="00CE16CD">
        <w:rPr>
          <w:rFonts w:cs="Cambria"/>
          <w:b/>
          <w:color w:val="000000"/>
          <w:szCs w:val="23"/>
          <w:lang w:eastAsia="en-US"/>
        </w:rPr>
        <w:t>workbins</w:t>
      </w:r>
      <w:r w:rsidR="001A30C8" w:rsidRPr="0092783C">
        <w:rPr>
          <w:rFonts w:cs="Cambria"/>
          <w:b/>
          <w:color w:val="000000"/>
          <w:szCs w:val="23"/>
          <w:lang w:eastAsia="en-US"/>
        </w:rPr>
        <w:t xml:space="preserve"> </w:t>
      </w:r>
      <w:r w:rsidR="006768DD">
        <w:rPr>
          <w:rFonts w:cs="Cambria"/>
          <w:color w:val="000000"/>
          <w:szCs w:val="23"/>
          <w:lang w:eastAsia="en-US"/>
        </w:rPr>
        <w:t>to sync</w:t>
      </w:r>
    </w:p>
    <w:p w14:paraId="5CBD1551" w14:textId="77777777" w:rsidR="00DE648B" w:rsidRDefault="00DE648B"/>
    <w:p w14:paraId="5CE79C17" w14:textId="3E442822" w:rsidR="005F65BA" w:rsidRPr="00D9302C" w:rsidRDefault="00716F05" w:rsidP="002A23CD">
      <w:pPr>
        <w:pStyle w:val="Title"/>
        <w:framePr w:w="9181" w:wrap="notBeside" w:x="1606" w:y="223"/>
        <w:numPr>
          <w:ilvl w:val="0"/>
          <w:numId w:val="9"/>
        </w:numPr>
        <w:rPr>
          <w:sz w:val="54"/>
          <w:szCs w:val="54"/>
        </w:rPr>
      </w:pPr>
      <w:r w:rsidRPr="00D9302C">
        <w:rPr>
          <w:rFonts w:ascii="Arial" w:hAnsi="Arial" w:cs="Arial"/>
          <w:b/>
          <w:sz w:val="54"/>
          <w:szCs w:val="54"/>
        </w:rPr>
        <w:lastRenderedPageBreak/>
        <w:br w:type="page"/>
      </w:r>
      <w:bookmarkStart w:id="12" w:name="_Toc259126951"/>
      <w:r w:rsidR="00D9302C" w:rsidRPr="00D9302C">
        <w:rPr>
          <w:rFonts w:ascii="Arial" w:hAnsi="Arial" w:cs="Arial"/>
          <w:sz w:val="54"/>
          <w:szCs w:val="54"/>
        </w:rPr>
        <w:t>Design and</w:t>
      </w:r>
      <w:r w:rsidR="002A23CD" w:rsidRPr="00D9302C">
        <w:rPr>
          <w:rFonts w:ascii="Arial" w:hAnsi="Arial" w:cs="Arial"/>
          <w:sz w:val="54"/>
          <w:szCs w:val="54"/>
        </w:rPr>
        <w:t xml:space="preserve"> </w:t>
      </w:r>
      <w:r w:rsidR="008D3539" w:rsidRPr="00D9302C">
        <w:rPr>
          <w:sz w:val="54"/>
          <w:szCs w:val="54"/>
        </w:rPr>
        <w:t>Implementation</w:t>
      </w:r>
      <w:bookmarkEnd w:id="12"/>
    </w:p>
    <w:p w14:paraId="324A0570" w14:textId="3BE3A19A" w:rsidR="005F65BA" w:rsidRPr="000F20CC" w:rsidRDefault="00987E6C" w:rsidP="00D049D7">
      <w:pPr>
        <w:pStyle w:val="ObjectivesTitle"/>
        <w:pBdr>
          <w:top w:val="single" w:sz="12" w:space="1" w:color="17375E" w:themeColor="text2" w:themeShade="BF"/>
        </w:pBdr>
        <w:tabs>
          <w:tab w:val="left" w:pos="-1710"/>
        </w:tabs>
        <w:ind w:left="1440"/>
        <w:rPr>
          <w:color w:val="17375E" w:themeColor="text2" w:themeShade="BF"/>
        </w:rPr>
      </w:pPr>
      <w:r>
        <w:rPr>
          <w:color w:val="17375E" w:themeColor="text2" w:themeShade="BF"/>
        </w:rPr>
        <w:t>What are</w:t>
      </w:r>
      <w:r w:rsidR="008D3539">
        <w:rPr>
          <w:color w:val="17375E" w:themeColor="text2" w:themeShade="BF"/>
        </w:rPr>
        <w:t xml:space="preserve"> </w:t>
      </w:r>
      <w:r w:rsidR="00570D5E">
        <w:rPr>
          <w:color w:val="17375E" w:themeColor="text2" w:themeShade="BF"/>
        </w:rPr>
        <w:t>covered</w:t>
      </w:r>
      <w:r w:rsidR="008D3539">
        <w:rPr>
          <w:color w:val="17375E" w:themeColor="text2" w:themeShade="BF"/>
        </w:rPr>
        <w:t xml:space="preserve"> in this section?</w:t>
      </w:r>
    </w:p>
    <w:p w14:paraId="5CBF5D0C" w14:textId="6B4DAFFB" w:rsidR="00441F5A" w:rsidRDefault="00BC3D95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GUI Screens</w:t>
      </w:r>
      <w:r w:rsidR="00441F5A">
        <w:t>hot</w:t>
      </w:r>
    </w:p>
    <w:p w14:paraId="34617A83" w14:textId="77777777" w:rsidR="00E54FF2" w:rsidRDefault="00E54FF2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Use Cases</w:t>
      </w:r>
    </w:p>
    <w:p w14:paraId="1AA5D5AC" w14:textId="77777777" w:rsidR="00EA4B4D" w:rsidRDefault="00C02B50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Architecture</w:t>
      </w:r>
    </w:p>
    <w:p w14:paraId="6702F868" w14:textId="77777777" w:rsidR="005F65BA" w:rsidRDefault="003F7481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C</w:t>
      </w:r>
      <w:r w:rsidR="00EA4B4D">
        <w:t>omponent</w:t>
      </w:r>
      <w:r>
        <w:t xml:space="preserve"> </w:t>
      </w:r>
      <w:r w:rsidR="00EA4B4D">
        <w:t xml:space="preserve">Classes </w:t>
      </w:r>
      <w:r>
        <w:t>Overview</w:t>
      </w:r>
    </w:p>
    <w:p w14:paraId="78008E36" w14:textId="77777777" w:rsidR="00082289" w:rsidRDefault="00A970A1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Sequence Diagram</w:t>
      </w:r>
      <w:r w:rsidR="00F532A6">
        <w:t>s</w:t>
      </w:r>
    </w:p>
    <w:p w14:paraId="485CA50D" w14:textId="77777777" w:rsidR="00A970A1" w:rsidRDefault="008E7D2E" w:rsidP="00D049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Important APIs</w:t>
      </w:r>
    </w:p>
    <w:p w14:paraId="2534D218" w14:textId="77777777" w:rsidR="005F65BA" w:rsidRDefault="005F65BA" w:rsidP="00D049D7">
      <w:pPr>
        <w:pStyle w:val="SectionCheckFE"/>
        <w:numPr>
          <w:ilvl w:val="0"/>
          <w:numId w:val="0"/>
        </w:numPr>
        <w:tabs>
          <w:tab w:val="left" w:pos="-1710"/>
          <w:tab w:val="left" w:pos="720"/>
        </w:tabs>
        <w:ind w:left="1440"/>
      </w:pPr>
    </w:p>
    <w:p w14:paraId="766CAB8C" w14:textId="77777777" w:rsidR="00E7471A" w:rsidRPr="009752CE" w:rsidRDefault="00E7471A" w:rsidP="00D049D7">
      <w:pPr>
        <w:pStyle w:val="SectionCheckFE"/>
        <w:numPr>
          <w:ilvl w:val="0"/>
          <w:numId w:val="0"/>
        </w:numPr>
        <w:tabs>
          <w:tab w:val="left" w:pos="-1710"/>
          <w:tab w:val="left" w:pos="720"/>
        </w:tabs>
        <w:ind w:left="1440"/>
      </w:pPr>
    </w:p>
    <w:p w14:paraId="41FE08FA" w14:textId="77777777" w:rsidR="005F65BA" w:rsidRDefault="00A440C4" w:rsidP="00A440C4">
      <w:pPr>
        <w:pStyle w:val="Heading1"/>
      </w:pPr>
      <w:bookmarkStart w:id="13" w:name="_Toc259126952"/>
      <w:r>
        <w:t>GUI SCREEN SHOT</w:t>
      </w:r>
      <w:bookmarkEnd w:id="13"/>
    </w:p>
    <w:p w14:paraId="49AB470C" w14:textId="77777777" w:rsidR="00E218A2" w:rsidRDefault="00E218A2" w:rsidP="0011057E">
      <w:pPr>
        <w:pStyle w:val="Heading2"/>
        <w:jc w:val="center"/>
      </w:pPr>
      <w:bookmarkStart w:id="14" w:name="_Toc259126953"/>
      <w:r>
        <w:rPr>
          <w:noProof/>
          <w:lang w:bidi="ar-SA"/>
        </w:rPr>
        <w:drawing>
          <wp:inline distT="0" distB="0" distL="0" distR="0" wp14:editId="298D60A7">
            <wp:extent cx="5934075" cy="3743325"/>
            <wp:effectExtent l="19050" t="0" r="9525" b="0"/>
            <wp:docPr id="1" name="Picture 0" descr="NETS-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S-ScreenShot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4AD1643C" w14:textId="77777777" w:rsidR="00510538" w:rsidRDefault="003F15A2" w:rsidP="005468A2">
      <w:pPr>
        <w:pStyle w:val="Caption"/>
        <w:jc w:val="center"/>
      </w:pPr>
      <w:r w:rsidRPr="00503DA8">
        <w:rPr>
          <w:color w:val="17375E" w:themeColor="text2" w:themeShade="BF"/>
        </w:rPr>
        <w:t>Figure 1</w:t>
      </w:r>
      <w:r w:rsidR="000A78BF">
        <w:rPr>
          <w:color w:val="17375E" w:themeColor="text2" w:themeShade="BF"/>
        </w:rPr>
        <w:t>:</w:t>
      </w:r>
      <w:r w:rsidRPr="00503DA8">
        <w:rPr>
          <w:color w:val="17375E" w:themeColor="text2" w:themeShade="BF"/>
        </w:rPr>
        <w:t xml:space="preserve"> Main </w:t>
      </w:r>
      <w:r w:rsidR="005468A2" w:rsidRPr="00503DA8">
        <w:rPr>
          <w:color w:val="17375E" w:themeColor="text2" w:themeShade="BF"/>
        </w:rPr>
        <w:t>Window</w:t>
      </w:r>
      <w:r w:rsidR="005468A2">
        <w:br/>
      </w:r>
      <w:r w:rsidR="005468A2">
        <w:br/>
      </w:r>
      <w:r w:rsidR="005468A2">
        <w:lastRenderedPageBreak/>
        <w:t xml:space="preserve">  </w:t>
      </w:r>
      <w:r w:rsidR="005468A2">
        <w:br/>
      </w:r>
      <w:r w:rsidR="00510538" w:rsidRPr="00510538">
        <w:rPr>
          <w:noProof/>
          <w:lang w:eastAsia="en-US"/>
        </w:rPr>
        <w:drawing>
          <wp:inline distT="0" distB="0" distL="0" distR="0" wp14:editId="2FC1A6BC">
            <wp:extent cx="3448050" cy="47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DFF3992" w14:textId="77777777" w:rsidR="005468A2" w:rsidRDefault="005468A2" w:rsidP="005468A2">
      <w:pPr>
        <w:pStyle w:val="Caption"/>
        <w:jc w:val="center"/>
      </w:pPr>
      <w:r>
        <w:br/>
      </w:r>
      <w:r w:rsidRPr="00503DA8">
        <w:rPr>
          <w:color w:val="17375E" w:themeColor="text2" w:themeShade="BF"/>
        </w:rPr>
        <w:t>Figure 2</w:t>
      </w:r>
      <w:r w:rsidR="000A78BF">
        <w:rPr>
          <w:color w:val="17375E" w:themeColor="text2" w:themeShade="BF"/>
        </w:rPr>
        <w:t>:</w:t>
      </w:r>
      <w:r w:rsidRPr="00503DA8">
        <w:rPr>
          <w:color w:val="17375E" w:themeColor="text2" w:themeShade="BF"/>
        </w:rPr>
        <w:t xml:space="preserve"> Context Menu Entries</w:t>
      </w:r>
    </w:p>
    <w:p w14:paraId="235085D6" w14:textId="77777777" w:rsidR="00B50C56" w:rsidRDefault="00B50C56" w:rsidP="00B50C56"/>
    <w:p w14:paraId="632B1684" w14:textId="77777777" w:rsidR="00B50C56" w:rsidRDefault="00B50C56" w:rsidP="00B50C56">
      <w:pPr>
        <w:rPr>
          <w:b/>
          <w:color w:val="17375E" w:themeColor="text2" w:themeShade="BF"/>
          <w:sz w:val="18"/>
          <w:szCs w:val="18"/>
        </w:rPr>
      </w:pPr>
      <w:r>
        <w:t xml:space="preserve">                                       </w:t>
      </w:r>
      <w:r>
        <w:rPr>
          <w:noProof/>
          <w:lang w:eastAsia="en-US"/>
        </w:rPr>
        <w:drawing>
          <wp:inline distT="0" distB="0" distL="0" distR="0" wp14:editId="33263963">
            <wp:extent cx="3571875" cy="3581400"/>
            <wp:effectExtent l="19050" t="0" r="9525" b="0"/>
            <wp:docPr id="3" name="Picture 2" descr="NETS-SyncProg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S-SyncProgres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914" cy="35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ab/>
      </w:r>
      <w:r>
        <w:tab/>
      </w:r>
      <w:r>
        <w:tab/>
        <w:t xml:space="preserve">                         </w:t>
      </w:r>
      <w:r w:rsidRPr="00B50C56">
        <w:rPr>
          <w:b/>
          <w:color w:val="17375E" w:themeColor="text2" w:themeShade="BF"/>
          <w:sz w:val="18"/>
          <w:szCs w:val="18"/>
        </w:rPr>
        <w:t xml:space="preserve">Figure </w:t>
      </w:r>
      <w:r>
        <w:rPr>
          <w:b/>
          <w:color w:val="17375E" w:themeColor="text2" w:themeShade="BF"/>
          <w:sz w:val="18"/>
          <w:szCs w:val="18"/>
        </w:rPr>
        <w:t>3</w:t>
      </w:r>
      <w:r w:rsidR="000A78BF">
        <w:rPr>
          <w:b/>
          <w:color w:val="17375E" w:themeColor="text2" w:themeShade="BF"/>
          <w:sz w:val="18"/>
          <w:szCs w:val="18"/>
        </w:rPr>
        <w:t xml:space="preserve">: </w:t>
      </w:r>
      <w:r w:rsidRPr="00B50C56">
        <w:rPr>
          <w:b/>
          <w:color w:val="17375E" w:themeColor="text2" w:themeShade="BF"/>
          <w:sz w:val="18"/>
          <w:szCs w:val="18"/>
        </w:rPr>
        <w:t>Context Menu Entries</w:t>
      </w:r>
    </w:p>
    <w:p w14:paraId="070BB381" w14:textId="77777777" w:rsidR="008E422B" w:rsidRDefault="008E422B" w:rsidP="00B50C56">
      <w:pPr>
        <w:rPr>
          <w:b/>
          <w:color w:val="17375E" w:themeColor="text2" w:themeShade="BF"/>
          <w:sz w:val="18"/>
          <w:szCs w:val="18"/>
        </w:rPr>
      </w:pPr>
    </w:p>
    <w:p w14:paraId="66F1FE67" w14:textId="77777777" w:rsidR="008E422B" w:rsidRDefault="008E422B" w:rsidP="008E422B">
      <w:pPr>
        <w:rPr>
          <w:b/>
          <w:color w:val="17375E" w:themeColor="text2" w:themeShade="BF"/>
          <w:sz w:val="18"/>
          <w:szCs w:val="18"/>
        </w:rPr>
      </w:pPr>
      <w:r>
        <w:lastRenderedPageBreak/>
        <w:t xml:space="preserve">        </w:t>
      </w:r>
      <w:r>
        <w:rPr>
          <w:noProof/>
          <w:lang w:eastAsia="en-US"/>
        </w:rPr>
        <w:drawing>
          <wp:inline distT="0" distB="0" distL="0" distR="0" wp14:editId="5C74628E">
            <wp:extent cx="5334000" cy="3524250"/>
            <wp:effectExtent l="19050" t="0" r="0" b="0"/>
            <wp:docPr id="4" name="Picture 3" descr="IVL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VLEP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ab/>
      </w:r>
      <w:r>
        <w:tab/>
      </w:r>
      <w:r>
        <w:tab/>
      </w:r>
      <w:r>
        <w:tab/>
        <w:t xml:space="preserve">         </w:t>
      </w:r>
      <w:r w:rsidR="000A78BF">
        <w:t xml:space="preserve">       </w:t>
      </w:r>
      <w:r w:rsidRPr="00B50C56">
        <w:rPr>
          <w:b/>
          <w:color w:val="17375E" w:themeColor="text2" w:themeShade="BF"/>
          <w:sz w:val="18"/>
          <w:szCs w:val="18"/>
        </w:rPr>
        <w:t xml:space="preserve">Figure </w:t>
      </w:r>
      <w:r>
        <w:rPr>
          <w:b/>
          <w:color w:val="17375E" w:themeColor="text2" w:themeShade="BF"/>
          <w:sz w:val="18"/>
          <w:szCs w:val="18"/>
        </w:rPr>
        <w:t>4</w:t>
      </w:r>
      <w:r w:rsidR="000A78BF">
        <w:rPr>
          <w:b/>
          <w:color w:val="17375E" w:themeColor="text2" w:themeShade="BF"/>
          <w:sz w:val="18"/>
          <w:szCs w:val="18"/>
        </w:rPr>
        <w:t xml:space="preserve">: </w:t>
      </w:r>
      <w:r>
        <w:rPr>
          <w:b/>
          <w:color w:val="17375E" w:themeColor="text2" w:themeShade="BF"/>
          <w:sz w:val="18"/>
          <w:szCs w:val="18"/>
        </w:rPr>
        <w:t xml:space="preserve"> IVLE Page</w:t>
      </w:r>
    </w:p>
    <w:p w14:paraId="6CB9AB81" w14:textId="77777777" w:rsidR="00E218A2" w:rsidRDefault="00A440C4" w:rsidP="00A440C4">
      <w:pPr>
        <w:pStyle w:val="Heading1"/>
      </w:pPr>
      <w:bookmarkStart w:id="15" w:name="_Toc259126954"/>
      <w:r>
        <w:lastRenderedPageBreak/>
        <w:t>USE CASES</w:t>
      </w:r>
      <w:bookmarkEnd w:id="15"/>
    </w:p>
    <w:p w14:paraId="29F557E5" w14:textId="77777777" w:rsidR="007E22D9" w:rsidRDefault="00E57F50" w:rsidP="005A2839">
      <w:pPr>
        <w:pStyle w:val="Heading2"/>
      </w:pPr>
      <w:bookmarkStart w:id="16" w:name="_Toc259126955"/>
      <w:r w:rsidRPr="00CA595B">
        <w:rPr>
          <w:rFonts w:asciiTheme="majorHAnsi" w:hAnsiTheme="majorHAnsi"/>
          <w:color w:val="auto"/>
          <w:sz w:val="23"/>
          <w:szCs w:val="23"/>
        </w:rPr>
        <w:t>Use case:</w:t>
      </w:r>
      <w:r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01 – SYNC TWO FOLDERS</w:t>
      </w:r>
      <w:r w:rsidR="005D002F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5D002F" w:rsidRPr="00CA595B">
        <w:rPr>
          <w:rFonts w:asciiTheme="majorHAnsi" w:hAnsiTheme="majorHAnsi"/>
          <w:color w:val="auto"/>
          <w:sz w:val="23"/>
          <w:szCs w:val="23"/>
        </w:rPr>
        <w:t>System:</w:t>
      </w:r>
      <w:r w:rsidR="005D002F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NETS – Nothing Else To Sync</w:t>
      </w:r>
      <w:r w:rsidR="00950BEC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950BEC" w:rsidRPr="00CA595B">
        <w:rPr>
          <w:rFonts w:asciiTheme="majorHAnsi" w:hAnsiTheme="majorHAnsi"/>
          <w:color w:val="auto"/>
          <w:sz w:val="23"/>
          <w:szCs w:val="23"/>
        </w:rPr>
        <w:t>Actor:</w:t>
      </w:r>
      <w:r w:rsidR="00950BEC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User</w:t>
      </w:r>
      <w:r w:rsidR="00950BEC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950BEC" w:rsidRPr="00CA595B">
        <w:rPr>
          <w:rFonts w:asciiTheme="majorHAnsi" w:hAnsiTheme="majorHAnsi"/>
          <w:color w:val="auto"/>
          <w:sz w:val="23"/>
          <w:szCs w:val="23"/>
        </w:rPr>
        <w:t>Preconditions:</w:t>
      </w:r>
      <w:r w:rsidR="00E81BCF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AF3267" w:rsidRPr="00CA595B">
        <w:rPr>
          <w:rFonts w:asciiTheme="majorHAnsi" w:hAnsiTheme="majorHAnsi"/>
          <w:b w:val="0"/>
          <w:color w:val="auto"/>
          <w:sz w:val="23"/>
          <w:szCs w:val="23"/>
        </w:rPr>
        <w:t>NETS is running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D22131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950BEC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950BEC" w:rsidRPr="00CA595B">
        <w:rPr>
          <w:rFonts w:asciiTheme="majorHAnsi" w:hAnsiTheme="majorHAnsi"/>
          <w:color w:val="auto"/>
          <w:sz w:val="23"/>
          <w:szCs w:val="23"/>
        </w:rPr>
        <w:t>Guarantees:</w:t>
      </w:r>
      <w:r w:rsidR="00950BEC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214170" w:rsidRPr="00CA595B">
        <w:rPr>
          <w:rFonts w:asciiTheme="majorHAnsi" w:hAnsiTheme="majorHAnsi"/>
          <w:b w:val="0"/>
          <w:color w:val="auto"/>
          <w:sz w:val="23"/>
          <w:szCs w:val="23"/>
        </w:rPr>
        <w:t>NA</w:t>
      </w:r>
      <w:r w:rsidR="00E81BCF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E81BCF" w:rsidRPr="00CA595B">
        <w:rPr>
          <w:rFonts w:asciiTheme="majorHAnsi" w:hAnsiTheme="majorHAnsi"/>
          <w:color w:val="auto"/>
          <w:sz w:val="23"/>
          <w:szCs w:val="23"/>
        </w:rPr>
        <w:t>MSS:</w:t>
      </w:r>
      <w:r w:rsidR="00156764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156764" w:rsidRPr="00CA595B">
        <w:rPr>
          <w:rFonts w:asciiTheme="majorHAnsi" w:hAnsiTheme="majorHAnsi"/>
          <w:b w:val="0"/>
          <w:color w:val="auto"/>
          <w:sz w:val="23"/>
          <w:szCs w:val="23"/>
        </w:rPr>
        <w:tab/>
        <w:t xml:space="preserve">1. User provides two folders </w:t>
      </w:r>
      <w:r w:rsidR="009A0D79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to be synced </w:t>
      </w:r>
      <w:r w:rsidR="00156764" w:rsidRPr="00CA595B">
        <w:rPr>
          <w:rFonts w:asciiTheme="majorHAnsi" w:hAnsiTheme="majorHAnsi"/>
          <w:b w:val="0"/>
          <w:color w:val="auto"/>
          <w:sz w:val="23"/>
          <w:szCs w:val="23"/>
        </w:rPr>
        <w:t>and</w:t>
      </w:r>
      <w:r w:rsidR="003A7E7A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other </w:t>
      </w:r>
      <w:r w:rsidR="00156764" w:rsidRPr="00CA595B">
        <w:rPr>
          <w:rFonts w:asciiTheme="majorHAnsi" w:hAnsiTheme="majorHAnsi"/>
          <w:b w:val="0"/>
          <w:color w:val="auto"/>
          <w:sz w:val="23"/>
          <w:szCs w:val="23"/>
        </w:rPr>
        <w:t>information</w:t>
      </w:r>
      <w:r w:rsidR="00812A86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B52B01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B52B01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3B634C" w:rsidRPr="00CA595B">
        <w:rPr>
          <w:rFonts w:asciiTheme="majorHAnsi" w:hAnsiTheme="majorHAnsi"/>
          <w:b w:val="0"/>
          <w:color w:val="auto"/>
          <w:sz w:val="23"/>
          <w:szCs w:val="23"/>
        </w:rPr>
        <w:t>2</w:t>
      </w:r>
      <w:r w:rsidR="00844CD2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. User chooses to sync </w:t>
      </w:r>
      <w:r w:rsidR="00194D04" w:rsidRPr="00CA595B">
        <w:rPr>
          <w:rFonts w:asciiTheme="majorHAnsi" w:hAnsiTheme="majorHAnsi"/>
          <w:b w:val="0"/>
          <w:color w:val="auto"/>
          <w:sz w:val="23"/>
          <w:szCs w:val="23"/>
        </w:rPr>
        <w:t>two</w:t>
      </w:r>
      <w:r w:rsidR="00844CD2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folders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3A7E7A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3A7E7A" w:rsidRPr="00CA595B">
        <w:rPr>
          <w:rFonts w:asciiTheme="majorHAnsi" w:hAnsiTheme="majorHAnsi"/>
          <w:b w:val="0"/>
          <w:color w:val="auto"/>
          <w:sz w:val="23"/>
          <w:szCs w:val="23"/>
        </w:rPr>
        <w:tab/>
        <w:t xml:space="preserve">3. </w:t>
      </w:r>
      <w:r w:rsidR="009C6399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NETS informs user </w:t>
      </w:r>
      <w:r w:rsidR="00B812DB" w:rsidRPr="00CA595B">
        <w:rPr>
          <w:rFonts w:asciiTheme="majorHAnsi" w:hAnsiTheme="majorHAnsi"/>
          <w:b w:val="0"/>
          <w:color w:val="auto"/>
          <w:sz w:val="23"/>
          <w:szCs w:val="23"/>
        </w:rPr>
        <w:t>upon sync completed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125015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125015" w:rsidRPr="00CA595B">
        <w:rPr>
          <w:rFonts w:asciiTheme="majorHAnsi" w:hAnsiTheme="majorHAnsi"/>
          <w:color w:val="auto"/>
          <w:sz w:val="23"/>
          <w:szCs w:val="23"/>
        </w:rPr>
        <w:t>Extensions:</w:t>
      </w:r>
      <w:r w:rsidR="00CA595B">
        <w:rPr>
          <w:rFonts w:asciiTheme="majorHAnsi" w:hAnsiTheme="majorHAnsi"/>
          <w:color w:val="auto"/>
          <w:sz w:val="23"/>
          <w:szCs w:val="23"/>
        </w:rPr>
        <w:br/>
      </w:r>
      <w:r w:rsidR="00CA595B">
        <w:rPr>
          <w:rFonts w:asciiTheme="majorHAnsi" w:hAnsiTheme="majorHAnsi"/>
          <w:color w:val="auto"/>
          <w:sz w:val="23"/>
          <w:szCs w:val="23"/>
        </w:rPr>
        <w:tab/>
      </w:r>
      <w:r w:rsidR="006662DB" w:rsidRPr="00CA595B">
        <w:rPr>
          <w:rFonts w:asciiTheme="majorHAnsi" w:hAnsiTheme="majorHAnsi"/>
          <w:b w:val="0"/>
          <w:color w:val="auto"/>
          <w:sz w:val="23"/>
          <w:szCs w:val="23"/>
        </w:rPr>
        <w:t>2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>a. User does not provide enough</w:t>
      </w:r>
      <w:r w:rsidR="00B2229C" w:rsidRPr="00CA595B">
        <w:rPr>
          <w:rFonts w:asciiTheme="majorHAnsi" w:hAnsiTheme="majorHAnsi"/>
          <w:b w:val="0"/>
          <w:color w:val="auto"/>
          <w:sz w:val="23"/>
          <w:szCs w:val="23"/>
        </w:rPr>
        <w:t>/valid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7C3FAE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sync 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>information</w:t>
      </w:r>
      <w:r w:rsidR="00812A86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6662DB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   2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>a1. NETS asks user for more</w:t>
      </w:r>
      <w:r w:rsidR="00B2229C" w:rsidRPr="00CA595B">
        <w:rPr>
          <w:rFonts w:asciiTheme="majorHAnsi" w:hAnsiTheme="majorHAnsi"/>
          <w:b w:val="0"/>
          <w:color w:val="auto"/>
          <w:sz w:val="23"/>
          <w:szCs w:val="23"/>
        </w:rPr>
        <w:t>/valid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7C3FAE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sync 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>information</w:t>
      </w:r>
      <w:r w:rsidR="00812A86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6662DB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   2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>a2. User provides more</w:t>
      </w:r>
      <w:r w:rsidR="00B2229C" w:rsidRPr="00CA595B">
        <w:rPr>
          <w:rFonts w:asciiTheme="majorHAnsi" w:hAnsiTheme="majorHAnsi"/>
          <w:b w:val="0"/>
          <w:color w:val="auto"/>
          <w:sz w:val="23"/>
          <w:szCs w:val="23"/>
        </w:rPr>
        <w:t>/valid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information</w:t>
      </w:r>
      <w:r w:rsidR="00812A86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712828" w:rsidRPr="00CA595B">
        <w:rPr>
          <w:rFonts w:asciiTheme="majorHAnsi" w:hAnsiTheme="majorHAnsi"/>
          <w:b w:val="0"/>
          <w:color w:val="auto"/>
          <w:sz w:val="23"/>
          <w:szCs w:val="23"/>
        </w:rPr>
        <w:tab/>
        <w:t xml:space="preserve">    Step 1</w:t>
      </w:r>
      <w:r w:rsidR="00B635F6" w:rsidRPr="00CA595B">
        <w:rPr>
          <w:rFonts w:asciiTheme="majorHAnsi" w:hAnsiTheme="majorHAnsi"/>
          <w:b w:val="0"/>
          <w:color w:val="auto"/>
          <w:sz w:val="23"/>
          <w:szCs w:val="23"/>
        </w:rPr>
        <w:t>a1-1a2 repeats until user provides enough</w:t>
      </w:r>
      <w:r w:rsidR="00CD5EB5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and </w:t>
      </w:r>
      <w:r w:rsidR="00812A86" w:rsidRPr="00CA595B">
        <w:rPr>
          <w:rFonts w:asciiTheme="majorHAnsi" w:hAnsiTheme="majorHAnsi"/>
          <w:b w:val="0"/>
          <w:color w:val="auto"/>
          <w:sz w:val="23"/>
          <w:szCs w:val="23"/>
        </w:rPr>
        <w:t>valid</w:t>
      </w:r>
      <w:r w:rsidR="00B635F6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</w:t>
      </w:r>
      <w:r w:rsidR="007C3FAE" w:rsidRPr="00CA595B">
        <w:rPr>
          <w:rFonts w:asciiTheme="majorHAnsi" w:hAnsiTheme="majorHAnsi"/>
          <w:b w:val="0"/>
          <w:color w:val="auto"/>
          <w:sz w:val="23"/>
          <w:szCs w:val="23"/>
        </w:rPr>
        <w:t>s</w:t>
      </w:r>
      <w:r w:rsidR="00CA595B">
        <w:rPr>
          <w:rFonts w:asciiTheme="majorHAnsi" w:hAnsiTheme="majorHAnsi"/>
          <w:b w:val="0"/>
          <w:color w:val="auto"/>
          <w:sz w:val="23"/>
          <w:szCs w:val="23"/>
        </w:rPr>
        <w:t>ync</w:t>
      </w:r>
      <w:r w:rsidR="00CA595B">
        <w:rPr>
          <w:rFonts w:asciiTheme="majorHAnsi" w:hAnsiTheme="majorHAnsi"/>
          <w:b w:val="0"/>
          <w:color w:val="auto"/>
          <w:sz w:val="23"/>
          <w:szCs w:val="23"/>
        </w:rPr>
        <w:br/>
        <w:t xml:space="preserve">                  </w:t>
      </w:r>
      <w:r w:rsidR="00CA595B" w:rsidRPr="00CA595B">
        <w:rPr>
          <w:rFonts w:asciiTheme="majorHAnsi" w:hAnsiTheme="majorHAnsi"/>
          <w:b w:val="0"/>
          <w:color w:val="auto"/>
          <w:sz w:val="23"/>
          <w:szCs w:val="23"/>
        </w:rPr>
        <w:t>information.</w:t>
      </w:r>
      <w:r w:rsidR="00125015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125015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F16CD0" w:rsidRPr="00CA595B">
        <w:rPr>
          <w:rFonts w:asciiTheme="majorHAnsi" w:hAnsiTheme="majorHAnsi"/>
          <w:b w:val="0"/>
          <w:color w:val="auto"/>
          <w:sz w:val="23"/>
          <w:szCs w:val="23"/>
        </w:rPr>
        <w:t>*</w:t>
      </w:r>
      <w:r w:rsidR="00F83E93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a. User </w:t>
      </w:r>
      <w:r w:rsidR="002C2C3E" w:rsidRPr="00CA595B">
        <w:rPr>
          <w:rFonts w:asciiTheme="majorHAnsi" w:hAnsiTheme="majorHAnsi"/>
          <w:b w:val="0"/>
          <w:color w:val="auto"/>
          <w:sz w:val="23"/>
          <w:szCs w:val="23"/>
        </w:rPr>
        <w:t>chooses to abort</w:t>
      </w:r>
      <w:r w:rsidR="00F83E93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the sync job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0B623A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0B623A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293062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   </w:t>
      </w:r>
      <w:r w:rsidR="00F16CD0" w:rsidRPr="00CA595B">
        <w:rPr>
          <w:rFonts w:asciiTheme="majorHAnsi" w:hAnsiTheme="majorHAnsi"/>
          <w:b w:val="0"/>
          <w:color w:val="auto"/>
          <w:sz w:val="23"/>
          <w:szCs w:val="23"/>
        </w:rPr>
        <w:t>*</w:t>
      </w:r>
      <w:r w:rsidR="00B54F0B" w:rsidRPr="00CA595B">
        <w:rPr>
          <w:rFonts w:asciiTheme="majorHAnsi" w:hAnsiTheme="majorHAnsi"/>
          <w:b w:val="0"/>
          <w:color w:val="auto"/>
          <w:sz w:val="23"/>
          <w:szCs w:val="23"/>
        </w:rPr>
        <w:t>a1. NETS request</w:t>
      </w:r>
      <w:r w:rsidR="007B0621" w:rsidRPr="00CA595B">
        <w:rPr>
          <w:rFonts w:asciiTheme="majorHAnsi" w:hAnsiTheme="majorHAnsi"/>
          <w:b w:val="0"/>
          <w:color w:val="auto"/>
          <w:sz w:val="23"/>
          <w:szCs w:val="23"/>
        </w:rPr>
        <w:t>s</w:t>
      </w:r>
      <w:r w:rsidR="00B54F0B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user for confirmation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293062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   </w:t>
      </w:r>
      <w:r w:rsidR="00F16CD0" w:rsidRPr="00CA595B">
        <w:rPr>
          <w:rFonts w:asciiTheme="majorHAnsi" w:hAnsiTheme="majorHAnsi"/>
          <w:b w:val="0"/>
          <w:color w:val="auto"/>
          <w:sz w:val="23"/>
          <w:szCs w:val="23"/>
        </w:rPr>
        <w:t>*</w:t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t>a2. User confirm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s</w:t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the abortion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br/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tab/>
      </w:r>
      <w:r w:rsidR="00293062" w:rsidRPr="00CA595B">
        <w:rPr>
          <w:rFonts w:asciiTheme="majorHAnsi" w:hAnsiTheme="majorHAnsi"/>
          <w:b w:val="0"/>
          <w:color w:val="auto"/>
          <w:sz w:val="23"/>
          <w:szCs w:val="23"/>
        </w:rPr>
        <w:t xml:space="preserve">    </w:t>
      </w:r>
      <w:r w:rsidR="00351F56" w:rsidRPr="00CA595B">
        <w:rPr>
          <w:rFonts w:asciiTheme="majorHAnsi" w:hAnsiTheme="majorHAnsi"/>
          <w:b w:val="0"/>
          <w:color w:val="auto"/>
          <w:sz w:val="23"/>
          <w:szCs w:val="23"/>
        </w:rPr>
        <w:t>Use case ends</w:t>
      </w:r>
      <w:r w:rsidR="00854E22" w:rsidRPr="00CA595B">
        <w:rPr>
          <w:rFonts w:asciiTheme="majorHAnsi" w:hAnsiTheme="majorHAnsi"/>
          <w:b w:val="0"/>
          <w:color w:val="auto"/>
          <w:sz w:val="23"/>
          <w:szCs w:val="23"/>
        </w:rPr>
        <w:t>.</w:t>
      </w:r>
      <w:bookmarkEnd w:id="16"/>
      <w:r w:rsidR="00057E22" w:rsidRPr="00CA595B">
        <w:rPr>
          <w:color w:val="auto"/>
        </w:rPr>
        <w:br/>
      </w:r>
      <w:r w:rsidR="00057E22">
        <w:tab/>
      </w:r>
    </w:p>
    <w:p w14:paraId="4439B28D" w14:textId="77777777" w:rsidR="00C37D9D" w:rsidRPr="00A02C60" w:rsidRDefault="007E22D9" w:rsidP="00855890">
      <w:p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C37D9D">
        <w:rPr>
          <w:rFonts w:asciiTheme="majorHAnsi" w:hAnsiTheme="majorHAnsi"/>
          <w:b/>
          <w:szCs w:val="23"/>
        </w:rPr>
        <w:t>Use case:</w:t>
      </w:r>
      <w:r>
        <w:rPr>
          <w:rFonts w:asciiTheme="majorHAnsi" w:hAnsiTheme="majorHAnsi"/>
          <w:b/>
          <w:szCs w:val="23"/>
        </w:rPr>
        <w:t xml:space="preserve"> </w:t>
      </w:r>
      <w:r w:rsidR="008E3D85" w:rsidRPr="00C37D9D">
        <w:rPr>
          <w:rFonts w:asciiTheme="majorHAnsi" w:hAnsiTheme="majorHAnsi"/>
          <w:szCs w:val="23"/>
        </w:rPr>
        <w:t>02</w:t>
      </w:r>
      <w:r w:rsidRPr="00C37D9D">
        <w:rPr>
          <w:rFonts w:asciiTheme="majorHAnsi" w:hAnsiTheme="majorHAnsi"/>
          <w:szCs w:val="23"/>
        </w:rPr>
        <w:t xml:space="preserve"> – </w:t>
      </w:r>
      <w:r w:rsidR="008E3D85" w:rsidRPr="00C37D9D">
        <w:rPr>
          <w:rFonts w:asciiTheme="majorHAnsi" w:hAnsiTheme="majorHAnsi"/>
          <w:szCs w:val="23"/>
        </w:rPr>
        <w:t xml:space="preserve">SMART </w:t>
      </w:r>
      <w:r w:rsidRPr="00C37D9D">
        <w:rPr>
          <w:rFonts w:asciiTheme="majorHAnsi" w:hAnsiTheme="majorHAnsi"/>
          <w:szCs w:val="23"/>
        </w:rPr>
        <w:t xml:space="preserve">SYNC </w:t>
      </w:r>
      <w:r w:rsidR="00C347EF">
        <w:rPr>
          <w:rFonts w:asciiTheme="majorHAnsi" w:hAnsiTheme="majorHAnsi"/>
          <w:szCs w:val="23"/>
        </w:rPr>
        <w:t xml:space="preserve">MULTIPLE </w:t>
      </w:r>
      <w:r w:rsidR="00D45C96" w:rsidRPr="00C37D9D">
        <w:rPr>
          <w:rFonts w:asciiTheme="majorHAnsi" w:hAnsiTheme="majorHAnsi"/>
          <w:szCs w:val="23"/>
        </w:rPr>
        <w:t>FOLDER</w:t>
      </w:r>
      <w:r w:rsidR="001E5CE3">
        <w:rPr>
          <w:rFonts w:asciiTheme="majorHAnsi" w:hAnsiTheme="majorHAnsi"/>
          <w:szCs w:val="23"/>
        </w:rPr>
        <w:t>S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System: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NETS – Nothing Else To Sync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Actor: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User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Preconditions:</w:t>
      </w:r>
      <w:r w:rsidR="00E8039D">
        <w:rPr>
          <w:rFonts w:asciiTheme="majorHAnsi" w:hAnsiTheme="majorHAnsi"/>
          <w:b/>
          <w:szCs w:val="23"/>
        </w:rPr>
        <w:t xml:space="preserve"> </w:t>
      </w:r>
      <w:r w:rsidR="00E8039D" w:rsidRPr="00C37D9D">
        <w:rPr>
          <w:rFonts w:asciiTheme="majorHAnsi" w:hAnsiTheme="majorHAnsi"/>
          <w:szCs w:val="23"/>
        </w:rPr>
        <w:t>NA</w:t>
      </w:r>
      <w:r>
        <w:rPr>
          <w:rFonts w:asciiTheme="majorHAnsi" w:hAnsiTheme="majorHAnsi"/>
          <w:b/>
          <w:szCs w:val="23"/>
        </w:rPr>
        <w:t xml:space="preserve"> 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Guarantees: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NA</w:t>
      </w:r>
      <w:r>
        <w:rPr>
          <w:rFonts w:asciiTheme="majorHAnsi" w:hAnsiTheme="majorHAnsi"/>
          <w:b/>
          <w:szCs w:val="23"/>
        </w:rPr>
        <w:br/>
      </w:r>
      <w:r w:rsidRPr="00855890">
        <w:rPr>
          <w:rFonts w:asciiTheme="majorHAnsi" w:hAnsiTheme="majorHAnsi"/>
          <w:b/>
          <w:szCs w:val="23"/>
        </w:rPr>
        <w:t>MSS:</w:t>
      </w:r>
      <w:r w:rsidR="00C37D9D">
        <w:rPr>
          <w:rFonts w:asciiTheme="majorHAnsi" w:hAnsiTheme="majorHAnsi"/>
          <w:szCs w:val="23"/>
        </w:rPr>
        <w:t xml:space="preserve"> </w:t>
      </w:r>
      <w:r w:rsidR="00C37D9D">
        <w:rPr>
          <w:rFonts w:asciiTheme="majorHAnsi" w:hAnsiTheme="majorHAnsi"/>
          <w:szCs w:val="23"/>
        </w:rPr>
        <w:br/>
      </w:r>
      <w:r w:rsidR="00A1653D">
        <w:rPr>
          <w:rFonts w:cs="Cambria"/>
          <w:color w:val="000000"/>
          <w:szCs w:val="23"/>
          <w:lang w:eastAsia="en-US"/>
        </w:rPr>
        <w:tab/>
      </w:r>
      <w:r w:rsidR="00C37D9D" w:rsidRPr="00A02C60">
        <w:rPr>
          <w:rFonts w:cs="Cambria"/>
          <w:color w:val="000000"/>
          <w:szCs w:val="23"/>
          <w:lang w:eastAsia="en-US"/>
        </w:rPr>
        <w:t xml:space="preserve">1. </w:t>
      </w:r>
      <w:r w:rsidR="00A1653D">
        <w:rPr>
          <w:rFonts w:cs="Cambria"/>
          <w:color w:val="000000"/>
          <w:szCs w:val="23"/>
          <w:lang w:eastAsia="en-US"/>
        </w:rPr>
        <w:t xml:space="preserve">User </w:t>
      </w:r>
      <w:r w:rsidR="001B4708">
        <w:rPr>
          <w:rFonts w:cs="Cambria"/>
          <w:color w:val="000000"/>
          <w:szCs w:val="23"/>
          <w:lang w:eastAsia="en-US"/>
        </w:rPr>
        <w:t>selects</w:t>
      </w:r>
      <w:r w:rsidR="000D0B71">
        <w:rPr>
          <w:rFonts w:cs="Cambria"/>
          <w:color w:val="000000"/>
          <w:szCs w:val="23"/>
          <w:lang w:eastAsia="en-US"/>
        </w:rPr>
        <w:t xml:space="preserve"> </w:t>
      </w:r>
      <w:r w:rsidR="002F2F2C">
        <w:rPr>
          <w:rFonts w:cs="Cambria"/>
          <w:color w:val="000000"/>
          <w:szCs w:val="23"/>
          <w:lang w:eastAsia="en-US"/>
        </w:rPr>
        <w:t>multiple folders</w:t>
      </w:r>
      <w:r w:rsidR="00384DDA">
        <w:rPr>
          <w:rFonts w:cs="Cambria"/>
          <w:color w:val="000000"/>
          <w:szCs w:val="23"/>
          <w:lang w:eastAsia="en-US"/>
        </w:rPr>
        <w:t>.</w:t>
      </w:r>
      <w:r w:rsidR="00384DDA">
        <w:rPr>
          <w:rFonts w:cs="Cambria"/>
          <w:color w:val="000000"/>
          <w:szCs w:val="23"/>
          <w:lang w:eastAsia="en-US"/>
        </w:rPr>
        <w:br/>
      </w:r>
      <w:r w:rsidR="00384DDA">
        <w:rPr>
          <w:rFonts w:cs="Cambria"/>
          <w:color w:val="000000"/>
          <w:szCs w:val="23"/>
          <w:lang w:eastAsia="en-US"/>
        </w:rPr>
        <w:tab/>
        <w:t xml:space="preserve">2. </w:t>
      </w:r>
      <w:r w:rsidR="001B4708">
        <w:rPr>
          <w:rFonts w:cs="Cambria"/>
          <w:color w:val="000000"/>
          <w:szCs w:val="23"/>
          <w:lang w:eastAsia="en-US"/>
        </w:rPr>
        <w:t>User c</w:t>
      </w:r>
      <w:r w:rsidR="00C37038">
        <w:rPr>
          <w:rFonts w:cs="Cambria"/>
          <w:color w:val="000000"/>
          <w:szCs w:val="23"/>
          <w:lang w:eastAsia="en-US"/>
        </w:rPr>
        <w:t>hooses to smart sync these folders</w:t>
      </w:r>
      <w:r w:rsidR="00F12DA9">
        <w:rPr>
          <w:rFonts w:cs="Cambria"/>
          <w:color w:val="000000"/>
          <w:szCs w:val="23"/>
          <w:lang w:eastAsia="en-US"/>
        </w:rPr>
        <w:t>.</w:t>
      </w:r>
      <w:r w:rsidR="003A7E7A">
        <w:rPr>
          <w:rFonts w:cs="Cambria"/>
          <w:color w:val="000000"/>
          <w:szCs w:val="23"/>
          <w:lang w:eastAsia="en-US"/>
        </w:rPr>
        <w:br/>
      </w:r>
      <w:r w:rsidR="003A7E7A">
        <w:rPr>
          <w:rFonts w:cs="Cambria"/>
          <w:color w:val="000000"/>
          <w:szCs w:val="23"/>
          <w:lang w:eastAsia="en-US"/>
        </w:rPr>
        <w:tab/>
      </w:r>
      <w:r w:rsidR="002048E6">
        <w:rPr>
          <w:rFonts w:cs="Cambria"/>
          <w:color w:val="000000"/>
          <w:szCs w:val="23"/>
          <w:lang w:eastAsia="en-US"/>
        </w:rPr>
        <w:t>3</w:t>
      </w:r>
      <w:r w:rsidR="00116DB0">
        <w:rPr>
          <w:rFonts w:cs="Cambria"/>
          <w:color w:val="000000"/>
          <w:szCs w:val="23"/>
          <w:lang w:eastAsia="en-US"/>
        </w:rPr>
        <w:t xml:space="preserve">. </w:t>
      </w:r>
      <w:r w:rsidR="00CC6E36">
        <w:rPr>
          <w:rFonts w:cs="Cambria"/>
          <w:color w:val="000000"/>
          <w:szCs w:val="23"/>
          <w:lang w:eastAsia="en-US"/>
        </w:rPr>
        <w:t>NETS informs user upon completed sync.</w:t>
      </w:r>
      <w:r w:rsidR="003160A5">
        <w:rPr>
          <w:rFonts w:cs="Cambria"/>
          <w:color w:val="000000"/>
          <w:szCs w:val="23"/>
          <w:lang w:eastAsia="en-US"/>
        </w:rPr>
        <w:t xml:space="preserve"> </w:t>
      </w:r>
      <w:r w:rsidR="00A6586A">
        <w:rPr>
          <w:rFonts w:cs="Cambria"/>
          <w:color w:val="000000"/>
          <w:szCs w:val="23"/>
          <w:lang w:eastAsia="en-US"/>
        </w:rPr>
        <w:br/>
      </w:r>
      <w:r w:rsidR="00A6586A" w:rsidRPr="00A6586A">
        <w:rPr>
          <w:rFonts w:cs="Cambria"/>
          <w:b/>
          <w:color w:val="000000"/>
          <w:szCs w:val="23"/>
          <w:lang w:eastAsia="en-US"/>
        </w:rPr>
        <w:t>Extensions:</w:t>
      </w:r>
    </w:p>
    <w:p w14:paraId="74839433" w14:textId="77777777" w:rsidR="00C37D9D" w:rsidRDefault="001E439B" w:rsidP="00C37D9D">
      <w:pPr>
        <w:autoSpaceDE w:val="0"/>
        <w:autoSpaceDN w:val="0"/>
        <w:adjustRightInd w:val="0"/>
        <w:ind w:left="54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</w:r>
      <w:r w:rsidR="00C37D9D" w:rsidRPr="00A02C60">
        <w:rPr>
          <w:rFonts w:cs="Cambria"/>
          <w:color w:val="000000"/>
          <w:szCs w:val="23"/>
          <w:lang w:eastAsia="en-US"/>
        </w:rPr>
        <w:t xml:space="preserve">2a. </w:t>
      </w:r>
      <w:r>
        <w:rPr>
          <w:rFonts w:cs="Cambria"/>
          <w:color w:val="000000"/>
          <w:szCs w:val="23"/>
          <w:lang w:eastAsia="en-US"/>
        </w:rPr>
        <w:t xml:space="preserve">One </w:t>
      </w:r>
      <w:r w:rsidR="00C6726A">
        <w:rPr>
          <w:rFonts w:cs="Cambria"/>
          <w:color w:val="000000"/>
          <w:szCs w:val="23"/>
          <w:lang w:eastAsia="en-US"/>
        </w:rPr>
        <w:t xml:space="preserve">of the selected </w:t>
      </w:r>
      <w:r>
        <w:rPr>
          <w:rFonts w:cs="Cambria"/>
          <w:color w:val="000000"/>
          <w:szCs w:val="23"/>
          <w:lang w:eastAsia="en-US"/>
        </w:rPr>
        <w:t>folder</w:t>
      </w:r>
      <w:r w:rsidR="0072549B">
        <w:rPr>
          <w:rFonts w:cs="Cambria"/>
          <w:color w:val="000000"/>
          <w:szCs w:val="23"/>
          <w:lang w:eastAsia="en-US"/>
        </w:rPr>
        <w:t>s</w:t>
      </w:r>
      <w:r>
        <w:rPr>
          <w:rFonts w:cs="Cambria"/>
          <w:color w:val="000000"/>
          <w:szCs w:val="23"/>
          <w:lang w:eastAsia="en-US"/>
        </w:rPr>
        <w:t xml:space="preserve"> does not have partnership folder</w:t>
      </w:r>
    </w:p>
    <w:p w14:paraId="76D96594" w14:textId="77777777" w:rsidR="00145608" w:rsidRDefault="00145608" w:rsidP="00C37D9D">
      <w:pPr>
        <w:autoSpaceDE w:val="0"/>
        <w:autoSpaceDN w:val="0"/>
        <w:adjustRightInd w:val="0"/>
        <w:ind w:left="54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  <w:t xml:space="preserve">    2a1. NETS asks user to provide partnership folder for that folder</w:t>
      </w:r>
      <w:r w:rsidR="0023707F">
        <w:rPr>
          <w:rFonts w:cs="Cambria"/>
          <w:color w:val="000000"/>
          <w:szCs w:val="23"/>
          <w:lang w:eastAsia="en-US"/>
        </w:rPr>
        <w:t xml:space="preserve"> to sync.</w:t>
      </w:r>
    </w:p>
    <w:p w14:paraId="0D1AE51E" w14:textId="77777777" w:rsidR="00952B8D" w:rsidRDefault="00B66B74" w:rsidP="00515CA0">
      <w:p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  <w:t xml:space="preserve">    2a2. User provides partnership folder for that folder.</w:t>
      </w:r>
      <w:r w:rsidR="00231BDD">
        <w:rPr>
          <w:rFonts w:cs="Cambria"/>
          <w:color w:val="000000"/>
          <w:szCs w:val="23"/>
          <w:lang w:eastAsia="en-US"/>
        </w:rPr>
        <w:br/>
      </w:r>
      <w:r w:rsidR="00231BDD">
        <w:rPr>
          <w:rFonts w:cs="Cambria"/>
          <w:color w:val="000000"/>
          <w:szCs w:val="23"/>
          <w:lang w:eastAsia="en-US"/>
        </w:rPr>
        <w:tab/>
        <w:t xml:space="preserve">    Steps 2a1-2a2 repeats until all folders have been processed or no more folders does not </w:t>
      </w:r>
      <w:r w:rsidR="00231BDD">
        <w:rPr>
          <w:rFonts w:cs="Cambria"/>
          <w:color w:val="000000"/>
          <w:szCs w:val="23"/>
          <w:lang w:eastAsia="en-US"/>
        </w:rPr>
        <w:tab/>
        <w:t xml:space="preserve">    have partnership folder.</w:t>
      </w:r>
      <w:r w:rsidR="0072549B">
        <w:rPr>
          <w:rFonts w:cs="Cambria"/>
          <w:color w:val="000000"/>
          <w:szCs w:val="23"/>
          <w:lang w:eastAsia="en-US"/>
        </w:rPr>
        <w:br/>
      </w:r>
      <w:r w:rsidR="0072549B">
        <w:rPr>
          <w:rFonts w:cs="Cambria"/>
          <w:color w:val="000000"/>
          <w:szCs w:val="23"/>
          <w:lang w:eastAsia="en-US"/>
        </w:rPr>
        <w:tab/>
      </w:r>
    </w:p>
    <w:p w14:paraId="5BD4573C" w14:textId="77777777" w:rsidR="00952B8D" w:rsidRDefault="00952B8D">
      <w:pPr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br w:type="page"/>
      </w:r>
    </w:p>
    <w:p w14:paraId="7C23807F" w14:textId="77777777" w:rsidR="00C16906" w:rsidRDefault="0072549B" w:rsidP="00952B8D">
      <w:pPr>
        <w:autoSpaceDE w:val="0"/>
        <w:autoSpaceDN w:val="0"/>
        <w:adjustRightInd w:val="0"/>
        <w:ind w:firstLine="720"/>
        <w:rPr>
          <w:rFonts w:asciiTheme="majorHAnsi" w:hAnsiTheme="majorHAnsi"/>
          <w:szCs w:val="23"/>
        </w:rPr>
      </w:pPr>
      <w:r>
        <w:rPr>
          <w:rFonts w:cs="Cambria"/>
          <w:color w:val="000000"/>
          <w:szCs w:val="23"/>
          <w:lang w:eastAsia="en-US"/>
        </w:rPr>
        <w:lastRenderedPageBreak/>
        <w:t>2b. One of the selected folders has multiple partnership folders</w:t>
      </w:r>
      <w:r>
        <w:rPr>
          <w:rFonts w:cs="Cambria"/>
          <w:color w:val="000000"/>
          <w:szCs w:val="23"/>
          <w:lang w:eastAsia="en-US"/>
        </w:rPr>
        <w:br/>
      </w:r>
      <w:r>
        <w:rPr>
          <w:rFonts w:cs="Cambria"/>
          <w:color w:val="000000"/>
          <w:szCs w:val="23"/>
          <w:lang w:eastAsia="en-US"/>
        </w:rPr>
        <w:tab/>
        <w:t xml:space="preserve">    2b1. NETS asks user to select one partnership folder for that folder to sync.</w:t>
      </w:r>
      <w:r w:rsidR="00EB76D8">
        <w:rPr>
          <w:rFonts w:cs="Cambria"/>
          <w:color w:val="000000"/>
          <w:szCs w:val="23"/>
          <w:lang w:eastAsia="en-US"/>
        </w:rPr>
        <w:br/>
      </w:r>
      <w:r w:rsidR="00EB76D8">
        <w:rPr>
          <w:rFonts w:cs="Cambria"/>
          <w:color w:val="000000"/>
          <w:szCs w:val="23"/>
          <w:lang w:eastAsia="en-US"/>
        </w:rPr>
        <w:tab/>
        <w:t xml:space="preserve">    2b2. User selects one partnership folder for that folder.</w:t>
      </w:r>
      <w:r w:rsidR="00B01595">
        <w:rPr>
          <w:rFonts w:cs="Cambria"/>
          <w:color w:val="000000"/>
          <w:szCs w:val="23"/>
          <w:lang w:eastAsia="en-US"/>
        </w:rPr>
        <w:br/>
        <w:t xml:space="preserve">        </w:t>
      </w:r>
      <w:r w:rsidR="00370100">
        <w:rPr>
          <w:rFonts w:cs="Cambria"/>
          <w:color w:val="000000"/>
          <w:szCs w:val="23"/>
          <w:lang w:eastAsia="en-US"/>
        </w:rPr>
        <w:tab/>
        <w:t xml:space="preserve">    </w:t>
      </w:r>
      <w:r w:rsidR="00B01595">
        <w:rPr>
          <w:rFonts w:cs="Cambria"/>
          <w:color w:val="000000"/>
          <w:szCs w:val="23"/>
          <w:lang w:eastAsia="en-US"/>
        </w:rPr>
        <w:t xml:space="preserve">Steps 2b1-2b2 repeats until all folders have been processed or no more folders has   </w:t>
      </w:r>
      <w:r w:rsidR="00B01595">
        <w:rPr>
          <w:rFonts w:cs="Cambria"/>
          <w:color w:val="000000"/>
          <w:szCs w:val="23"/>
          <w:lang w:eastAsia="en-US"/>
        </w:rPr>
        <w:tab/>
        <w:t xml:space="preserve">   </w:t>
      </w:r>
      <w:r w:rsidR="00B01595">
        <w:rPr>
          <w:rFonts w:cs="Cambria"/>
          <w:color w:val="000000"/>
          <w:szCs w:val="23"/>
          <w:lang w:eastAsia="en-US"/>
        </w:rPr>
        <w:tab/>
        <w:t xml:space="preserve">    multiple partnership folders.</w:t>
      </w:r>
      <w:r w:rsidR="006A4CF9">
        <w:rPr>
          <w:rFonts w:cs="Cambria"/>
          <w:color w:val="000000"/>
          <w:szCs w:val="23"/>
          <w:lang w:eastAsia="en-US"/>
        </w:rPr>
        <w:br/>
        <w:t xml:space="preserve">    </w:t>
      </w:r>
      <w:r w:rsidR="00FC2C08">
        <w:rPr>
          <w:rFonts w:cs="Cambria"/>
          <w:color w:val="000000"/>
          <w:szCs w:val="23"/>
          <w:lang w:eastAsia="en-US"/>
        </w:rPr>
        <w:tab/>
      </w:r>
      <w:r w:rsidR="002048E6">
        <w:rPr>
          <w:rFonts w:asciiTheme="majorHAnsi" w:hAnsiTheme="majorHAnsi"/>
          <w:szCs w:val="23"/>
        </w:rPr>
        <w:t>*</w:t>
      </w:r>
      <w:r w:rsidR="006A4CF9" w:rsidRPr="006A4CF9">
        <w:rPr>
          <w:rFonts w:asciiTheme="majorHAnsi" w:hAnsiTheme="majorHAnsi"/>
          <w:szCs w:val="23"/>
        </w:rPr>
        <w:t>a. User chooses to abort the sync job.</w:t>
      </w:r>
      <w:r w:rsidR="006A4CF9" w:rsidRPr="006A4CF9">
        <w:rPr>
          <w:rFonts w:asciiTheme="majorHAnsi" w:hAnsiTheme="majorHAnsi"/>
          <w:szCs w:val="23"/>
        </w:rPr>
        <w:br/>
      </w:r>
      <w:r w:rsidR="006A4CF9" w:rsidRPr="006A4CF9">
        <w:rPr>
          <w:rFonts w:asciiTheme="majorHAnsi" w:hAnsiTheme="majorHAnsi"/>
          <w:szCs w:val="23"/>
        </w:rPr>
        <w:tab/>
        <w:t xml:space="preserve">    </w:t>
      </w:r>
      <w:r w:rsidR="002048E6">
        <w:rPr>
          <w:rFonts w:asciiTheme="majorHAnsi" w:hAnsiTheme="majorHAnsi"/>
          <w:szCs w:val="23"/>
        </w:rPr>
        <w:t>*</w:t>
      </w:r>
      <w:r w:rsidR="006A4CF9" w:rsidRPr="006A4CF9">
        <w:rPr>
          <w:rFonts w:asciiTheme="majorHAnsi" w:hAnsiTheme="majorHAnsi"/>
          <w:szCs w:val="23"/>
        </w:rPr>
        <w:t>a1. NETS requests user for confirmation.</w:t>
      </w:r>
      <w:r w:rsidR="006A4CF9" w:rsidRPr="006A4CF9">
        <w:rPr>
          <w:rFonts w:asciiTheme="majorHAnsi" w:hAnsiTheme="majorHAnsi"/>
          <w:szCs w:val="23"/>
        </w:rPr>
        <w:br/>
      </w:r>
      <w:r w:rsidR="006A4CF9" w:rsidRPr="006A4CF9">
        <w:rPr>
          <w:rFonts w:asciiTheme="majorHAnsi" w:hAnsiTheme="majorHAnsi"/>
          <w:szCs w:val="23"/>
        </w:rPr>
        <w:tab/>
        <w:t xml:space="preserve">    </w:t>
      </w:r>
      <w:r w:rsidR="002048E6">
        <w:rPr>
          <w:rFonts w:asciiTheme="majorHAnsi" w:hAnsiTheme="majorHAnsi"/>
          <w:szCs w:val="23"/>
        </w:rPr>
        <w:t>*</w:t>
      </w:r>
      <w:r w:rsidR="006A4CF9" w:rsidRPr="006A4CF9">
        <w:rPr>
          <w:rFonts w:asciiTheme="majorHAnsi" w:hAnsiTheme="majorHAnsi"/>
          <w:szCs w:val="23"/>
        </w:rPr>
        <w:t>a2. User confirms the abortion.</w:t>
      </w:r>
      <w:r w:rsidR="006A4CF9" w:rsidRPr="006A4CF9">
        <w:rPr>
          <w:rFonts w:asciiTheme="majorHAnsi" w:hAnsiTheme="majorHAnsi"/>
          <w:szCs w:val="23"/>
        </w:rPr>
        <w:br/>
      </w:r>
      <w:r w:rsidR="006A4CF9" w:rsidRPr="006A4CF9">
        <w:rPr>
          <w:rFonts w:asciiTheme="majorHAnsi" w:hAnsiTheme="majorHAnsi"/>
          <w:szCs w:val="23"/>
        </w:rPr>
        <w:tab/>
        <w:t xml:space="preserve">    Use case ends.</w:t>
      </w:r>
      <w:r w:rsidR="00F55F80">
        <w:rPr>
          <w:rFonts w:asciiTheme="majorHAnsi" w:hAnsiTheme="majorHAnsi"/>
          <w:szCs w:val="23"/>
        </w:rPr>
        <w:br/>
      </w:r>
      <w:r w:rsidR="00231BDD">
        <w:rPr>
          <w:rFonts w:cs="Cambria"/>
          <w:color w:val="000000"/>
          <w:szCs w:val="23"/>
          <w:lang w:eastAsia="en-US"/>
        </w:rPr>
        <w:br/>
        <w:t xml:space="preserve"> </w:t>
      </w:r>
      <w:r w:rsidR="00B15E1F">
        <w:rPr>
          <w:rFonts w:cs="Cambria"/>
          <w:color w:val="000000"/>
          <w:szCs w:val="23"/>
          <w:lang w:eastAsia="en-US"/>
        </w:rPr>
        <w:br/>
      </w:r>
      <w:r w:rsidR="00370100" w:rsidRPr="00C37D9D">
        <w:rPr>
          <w:rFonts w:asciiTheme="majorHAnsi" w:hAnsiTheme="majorHAnsi"/>
          <w:b/>
          <w:szCs w:val="23"/>
        </w:rPr>
        <w:t>Use case: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370100" w:rsidRPr="00C37D9D">
        <w:rPr>
          <w:rFonts w:asciiTheme="majorHAnsi" w:hAnsiTheme="majorHAnsi"/>
          <w:szCs w:val="23"/>
        </w:rPr>
        <w:t>0</w:t>
      </w:r>
      <w:r w:rsidR="0080152D">
        <w:rPr>
          <w:rFonts w:asciiTheme="majorHAnsi" w:hAnsiTheme="majorHAnsi"/>
          <w:szCs w:val="23"/>
        </w:rPr>
        <w:t>3</w:t>
      </w:r>
      <w:r w:rsidR="00370100" w:rsidRPr="00C37D9D">
        <w:rPr>
          <w:rFonts w:asciiTheme="majorHAnsi" w:hAnsiTheme="majorHAnsi"/>
          <w:szCs w:val="23"/>
        </w:rPr>
        <w:t xml:space="preserve"> – </w:t>
      </w:r>
      <w:r w:rsidR="0080152D">
        <w:rPr>
          <w:rFonts w:asciiTheme="majorHAnsi" w:hAnsiTheme="majorHAnsi"/>
          <w:szCs w:val="23"/>
        </w:rPr>
        <w:t>SYNC IVLE WITH LOCAL FOLDER</w:t>
      </w:r>
      <w:r w:rsidR="00370100">
        <w:rPr>
          <w:rFonts w:asciiTheme="majorHAnsi" w:hAnsiTheme="majorHAnsi"/>
          <w:b/>
          <w:szCs w:val="23"/>
        </w:rPr>
        <w:br/>
      </w:r>
      <w:r w:rsidR="00370100" w:rsidRPr="00C37D9D">
        <w:rPr>
          <w:rFonts w:asciiTheme="majorHAnsi" w:hAnsiTheme="majorHAnsi"/>
          <w:b/>
          <w:szCs w:val="23"/>
        </w:rPr>
        <w:t>System: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370100" w:rsidRPr="00C37D9D">
        <w:rPr>
          <w:rFonts w:asciiTheme="majorHAnsi" w:hAnsiTheme="majorHAnsi"/>
          <w:szCs w:val="23"/>
        </w:rPr>
        <w:t>NETS – Nothing Else To Sync</w:t>
      </w:r>
      <w:r w:rsidR="00370100">
        <w:rPr>
          <w:rFonts w:asciiTheme="majorHAnsi" w:hAnsiTheme="majorHAnsi"/>
          <w:b/>
          <w:szCs w:val="23"/>
        </w:rPr>
        <w:br/>
      </w:r>
      <w:r w:rsidR="00370100" w:rsidRPr="00C37D9D">
        <w:rPr>
          <w:rFonts w:asciiTheme="majorHAnsi" w:hAnsiTheme="majorHAnsi"/>
          <w:b/>
          <w:szCs w:val="23"/>
        </w:rPr>
        <w:t>Actor: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370100" w:rsidRPr="00C37D9D">
        <w:rPr>
          <w:rFonts w:asciiTheme="majorHAnsi" w:hAnsiTheme="majorHAnsi"/>
          <w:szCs w:val="23"/>
        </w:rPr>
        <w:t>User</w:t>
      </w:r>
      <w:r w:rsidR="00370100">
        <w:rPr>
          <w:rFonts w:asciiTheme="majorHAnsi" w:hAnsiTheme="majorHAnsi"/>
          <w:b/>
          <w:szCs w:val="23"/>
        </w:rPr>
        <w:br/>
      </w:r>
      <w:r w:rsidR="00370100" w:rsidRPr="00C37D9D">
        <w:rPr>
          <w:rFonts w:asciiTheme="majorHAnsi" w:hAnsiTheme="majorHAnsi"/>
          <w:b/>
          <w:szCs w:val="23"/>
        </w:rPr>
        <w:t>Preconditions: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370100" w:rsidRPr="00C37D9D">
        <w:rPr>
          <w:rFonts w:asciiTheme="majorHAnsi" w:hAnsiTheme="majorHAnsi"/>
          <w:szCs w:val="23"/>
        </w:rPr>
        <w:t>N</w:t>
      </w:r>
      <w:r w:rsidR="00C716A6">
        <w:rPr>
          <w:rFonts w:asciiTheme="majorHAnsi" w:hAnsiTheme="majorHAnsi"/>
          <w:szCs w:val="23"/>
        </w:rPr>
        <w:t>ETS is running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5E0810">
        <w:rPr>
          <w:rFonts w:asciiTheme="majorHAnsi" w:hAnsiTheme="majorHAnsi"/>
          <w:szCs w:val="23"/>
        </w:rPr>
        <w:t>internet connection available</w:t>
      </w:r>
      <w:r w:rsidR="00370100">
        <w:rPr>
          <w:rFonts w:asciiTheme="majorHAnsi" w:hAnsiTheme="majorHAnsi"/>
          <w:b/>
          <w:szCs w:val="23"/>
        </w:rPr>
        <w:br/>
      </w:r>
      <w:r w:rsidR="00370100" w:rsidRPr="00C37D9D">
        <w:rPr>
          <w:rFonts w:asciiTheme="majorHAnsi" w:hAnsiTheme="majorHAnsi"/>
          <w:b/>
          <w:szCs w:val="23"/>
        </w:rPr>
        <w:t>Guarantees:</w:t>
      </w:r>
      <w:r w:rsidR="00370100">
        <w:rPr>
          <w:rFonts w:asciiTheme="majorHAnsi" w:hAnsiTheme="majorHAnsi"/>
          <w:b/>
          <w:szCs w:val="23"/>
        </w:rPr>
        <w:t xml:space="preserve"> </w:t>
      </w:r>
      <w:r w:rsidR="00370100" w:rsidRPr="00C37D9D">
        <w:rPr>
          <w:rFonts w:asciiTheme="majorHAnsi" w:hAnsiTheme="majorHAnsi"/>
          <w:szCs w:val="23"/>
        </w:rPr>
        <w:t>NA</w:t>
      </w:r>
      <w:r w:rsidR="00370100">
        <w:rPr>
          <w:rFonts w:asciiTheme="majorHAnsi" w:hAnsiTheme="majorHAnsi"/>
          <w:b/>
          <w:szCs w:val="23"/>
        </w:rPr>
        <w:br/>
      </w:r>
      <w:r w:rsidR="00370100" w:rsidRPr="00855890">
        <w:rPr>
          <w:rFonts w:asciiTheme="majorHAnsi" w:hAnsiTheme="majorHAnsi"/>
          <w:b/>
          <w:szCs w:val="23"/>
        </w:rPr>
        <w:t>MSS:</w:t>
      </w:r>
      <w:r w:rsidR="00E91012">
        <w:rPr>
          <w:rFonts w:cs="Cambria"/>
          <w:color w:val="000000"/>
          <w:szCs w:val="23"/>
          <w:lang w:eastAsia="en-US"/>
        </w:rPr>
        <w:br/>
      </w:r>
      <w:r w:rsidR="00E91012">
        <w:rPr>
          <w:rFonts w:cs="Cambria"/>
          <w:color w:val="000000"/>
          <w:szCs w:val="23"/>
          <w:lang w:eastAsia="en-US"/>
        </w:rPr>
        <w:tab/>
        <w:t>1. User provides username, password and local folder.</w:t>
      </w:r>
      <w:r w:rsidR="00D70D23">
        <w:rPr>
          <w:rFonts w:cs="Cambria"/>
          <w:color w:val="000000"/>
          <w:szCs w:val="23"/>
          <w:lang w:eastAsia="en-US"/>
        </w:rPr>
        <w:br/>
      </w:r>
      <w:r w:rsidR="00D70D23">
        <w:rPr>
          <w:rFonts w:cs="Cambria"/>
          <w:color w:val="000000"/>
          <w:szCs w:val="23"/>
          <w:lang w:eastAsia="en-US"/>
        </w:rPr>
        <w:tab/>
        <w:t>2. User chooses to login.</w:t>
      </w:r>
      <w:r w:rsidR="00D70D23">
        <w:rPr>
          <w:rFonts w:cs="Cambria"/>
          <w:color w:val="000000"/>
          <w:szCs w:val="23"/>
          <w:lang w:eastAsia="en-US"/>
        </w:rPr>
        <w:br/>
      </w:r>
      <w:r w:rsidR="00D70D23">
        <w:rPr>
          <w:rFonts w:cs="Cambria"/>
          <w:color w:val="000000"/>
          <w:szCs w:val="23"/>
          <w:lang w:eastAsia="en-US"/>
        </w:rPr>
        <w:tab/>
        <w:t>3. NETS informs users of successful login.</w:t>
      </w:r>
      <w:r w:rsidR="00D70D23">
        <w:rPr>
          <w:rFonts w:cs="Cambria"/>
          <w:color w:val="000000"/>
          <w:szCs w:val="23"/>
          <w:lang w:eastAsia="en-US"/>
        </w:rPr>
        <w:br/>
      </w:r>
      <w:r w:rsidR="00D70D23">
        <w:rPr>
          <w:rFonts w:cs="Cambria"/>
          <w:color w:val="000000"/>
          <w:szCs w:val="23"/>
          <w:lang w:eastAsia="en-US"/>
        </w:rPr>
        <w:tab/>
        <w:t>4. NETS display</w:t>
      </w:r>
      <w:r w:rsidR="00626D0B">
        <w:rPr>
          <w:rFonts w:cs="Cambria"/>
          <w:color w:val="000000"/>
          <w:szCs w:val="23"/>
          <w:lang w:eastAsia="en-US"/>
        </w:rPr>
        <w:t>s</w:t>
      </w:r>
      <w:r w:rsidR="00D70D23">
        <w:rPr>
          <w:rFonts w:cs="Cambria"/>
          <w:color w:val="000000"/>
          <w:szCs w:val="23"/>
          <w:lang w:eastAsia="en-US"/>
        </w:rPr>
        <w:t xml:space="preserve"> module list.</w:t>
      </w:r>
      <w:r w:rsidR="00526F27">
        <w:rPr>
          <w:rFonts w:cs="Cambria"/>
          <w:color w:val="000000"/>
          <w:szCs w:val="23"/>
          <w:lang w:eastAsia="en-US"/>
        </w:rPr>
        <w:br/>
      </w:r>
      <w:r w:rsidR="00526F27">
        <w:rPr>
          <w:rFonts w:cs="Cambria"/>
          <w:color w:val="000000"/>
          <w:szCs w:val="23"/>
          <w:lang w:eastAsia="en-US"/>
        </w:rPr>
        <w:tab/>
        <w:t>5. User chooses modules to sync.</w:t>
      </w:r>
      <w:r w:rsidR="00526F27">
        <w:rPr>
          <w:rFonts w:cs="Cambria"/>
          <w:color w:val="000000"/>
          <w:szCs w:val="23"/>
          <w:lang w:eastAsia="en-US"/>
        </w:rPr>
        <w:br/>
      </w:r>
      <w:r w:rsidR="00526F27">
        <w:rPr>
          <w:rFonts w:cs="Cambria"/>
          <w:color w:val="000000"/>
          <w:szCs w:val="23"/>
          <w:lang w:eastAsia="en-US"/>
        </w:rPr>
        <w:tab/>
        <w:t>6. NETS informs user upon sync completed.</w:t>
      </w:r>
      <w:r w:rsidR="00B15E1F">
        <w:rPr>
          <w:rFonts w:cs="Cambria"/>
          <w:color w:val="000000"/>
          <w:szCs w:val="23"/>
          <w:lang w:eastAsia="en-US"/>
        </w:rPr>
        <w:t xml:space="preserve">    </w:t>
      </w:r>
      <w:r w:rsidR="00515CA0">
        <w:rPr>
          <w:rFonts w:cs="Cambria"/>
          <w:color w:val="000000"/>
          <w:szCs w:val="23"/>
          <w:lang w:eastAsia="en-US"/>
        </w:rPr>
        <w:br/>
      </w:r>
      <w:r w:rsidR="00515CA0" w:rsidRPr="00515CA0">
        <w:rPr>
          <w:rFonts w:cs="Cambria"/>
          <w:b/>
          <w:color w:val="000000"/>
          <w:szCs w:val="23"/>
          <w:lang w:eastAsia="en-US"/>
        </w:rPr>
        <w:t>Extensions:</w:t>
      </w:r>
      <w:r w:rsidR="006662DB">
        <w:rPr>
          <w:rFonts w:asciiTheme="majorHAnsi" w:hAnsiTheme="majorHAnsi"/>
          <w:szCs w:val="23"/>
        </w:rPr>
        <w:br/>
      </w:r>
      <w:r w:rsidR="006662DB">
        <w:rPr>
          <w:rFonts w:asciiTheme="majorHAnsi" w:hAnsiTheme="majorHAnsi"/>
          <w:szCs w:val="23"/>
        </w:rPr>
        <w:tab/>
        <w:t>2a.</w:t>
      </w:r>
      <w:r w:rsidR="005B0E39">
        <w:rPr>
          <w:rFonts w:asciiTheme="majorHAnsi" w:hAnsiTheme="majorHAnsi"/>
          <w:szCs w:val="23"/>
        </w:rPr>
        <w:t xml:space="preserve"> User does not provide enough</w:t>
      </w:r>
      <w:r w:rsidR="00812A86">
        <w:rPr>
          <w:rFonts w:asciiTheme="majorHAnsi" w:hAnsiTheme="majorHAnsi"/>
          <w:szCs w:val="23"/>
        </w:rPr>
        <w:t>/valid</w:t>
      </w:r>
      <w:r w:rsidR="005B0E39">
        <w:rPr>
          <w:rFonts w:asciiTheme="majorHAnsi" w:hAnsiTheme="majorHAnsi"/>
          <w:szCs w:val="23"/>
        </w:rPr>
        <w:t xml:space="preserve"> information to login</w:t>
      </w:r>
      <w:r w:rsidR="00AD15D7">
        <w:rPr>
          <w:rFonts w:asciiTheme="majorHAnsi" w:hAnsiTheme="majorHAnsi"/>
          <w:szCs w:val="23"/>
        </w:rPr>
        <w:t>.</w:t>
      </w:r>
      <w:r w:rsidR="00AD15D7">
        <w:rPr>
          <w:rFonts w:asciiTheme="majorHAnsi" w:hAnsiTheme="majorHAnsi"/>
          <w:szCs w:val="23"/>
        </w:rPr>
        <w:br/>
      </w:r>
      <w:r w:rsidR="00AD15D7">
        <w:rPr>
          <w:rFonts w:asciiTheme="majorHAnsi" w:hAnsiTheme="majorHAnsi"/>
          <w:szCs w:val="23"/>
        </w:rPr>
        <w:tab/>
        <w:t xml:space="preserve">    2a1. NETS asks user to provide more</w:t>
      </w:r>
      <w:r w:rsidR="00812A86">
        <w:rPr>
          <w:rFonts w:asciiTheme="majorHAnsi" w:hAnsiTheme="majorHAnsi"/>
          <w:szCs w:val="23"/>
        </w:rPr>
        <w:t>/valid</w:t>
      </w:r>
      <w:r w:rsidR="00AD15D7">
        <w:rPr>
          <w:rFonts w:asciiTheme="majorHAnsi" w:hAnsiTheme="majorHAnsi"/>
          <w:szCs w:val="23"/>
        </w:rPr>
        <w:t xml:space="preserve"> information.</w:t>
      </w:r>
      <w:r w:rsidR="00AD15D7">
        <w:rPr>
          <w:rFonts w:asciiTheme="majorHAnsi" w:hAnsiTheme="majorHAnsi"/>
          <w:szCs w:val="23"/>
        </w:rPr>
        <w:br/>
      </w:r>
      <w:r w:rsidR="00AD15D7">
        <w:rPr>
          <w:rFonts w:asciiTheme="majorHAnsi" w:hAnsiTheme="majorHAnsi"/>
          <w:szCs w:val="23"/>
        </w:rPr>
        <w:tab/>
        <w:t xml:space="preserve">    2a2. User provides more</w:t>
      </w:r>
      <w:r w:rsidR="00812A86">
        <w:rPr>
          <w:rFonts w:asciiTheme="majorHAnsi" w:hAnsiTheme="majorHAnsi"/>
          <w:szCs w:val="23"/>
        </w:rPr>
        <w:t>/valid</w:t>
      </w:r>
      <w:r w:rsidR="00AD15D7">
        <w:rPr>
          <w:rFonts w:asciiTheme="majorHAnsi" w:hAnsiTheme="majorHAnsi"/>
          <w:szCs w:val="23"/>
        </w:rPr>
        <w:t xml:space="preserve"> information.</w:t>
      </w:r>
      <w:r w:rsidR="00AD15D7">
        <w:rPr>
          <w:rFonts w:asciiTheme="majorHAnsi" w:hAnsiTheme="majorHAnsi"/>
          <w:szCs w:val="23"/>
        </w:rPr>
        <w:br/>
      </w:r>
      <w:r w:rsidR="00AD15D7">
        <w:rPr>
          <w:rFonts w:asciiTheme="majorHAnsi" w:hAnsiTheme="majorHAnsi"/>
          <w:szCs w:val="23"/>
        </w:rPr>
        <w:tab/>
        <w:t xml:space="preserve">    Steps 2a1-2a2 repeats until user provide</w:t>
      </w:r>
      <w:r w:rsidR="00E431AE">
        <w:rPr>
          <w:rFonts w:asciiTheme="majorHAnsi" w:hAnsiTheme="majorHAnsi"/>
          <w:szCs w:val="23"/>
        </w:rPr>
        <w:t>s</w:t>
      </w:r>
      <w:r w:rsidR="00AD15D7">
        <w:rPr>
          <w:rFonts w:asciiTheme="majorHAnsi" w:hAnsiTheme="majorHAnsi"/>
          <w:szCs w:val="23"/>
        </w:rPr>
        <w:t xml:space="preserve"> enough</w:t>
      </w:r>
      <w:r w:rsidR="0044607F">
        <w:rPr>
          <w:rFonts w:asciiTheme="majorHAnsi" w:hAnsiTheme="majorHAnsi"/>
          <w:szCs w:val="23"/>
        </w:rPr>
        <w:t xml:space="preserve"> and valid</w:t>
      </w:r>
      <w:r w:rsidR="00AD15D7">
        <w:rPr>
          <w:rFonts w:asciiTheme="majorHAnsi" w:hAnsiTheme="majorHAnsi"/>
          <w:szCs w:val="23"/>
        </w:rPr>
        <w:t xml:space="preserve"> information to login.</w:t>
      </w:r>
      <w:r w:rsidR="00E71EFB">
        <w:rPr>
          <w:rFonts w:asciiTheme="majorHAnsi" w:hAnsiTheme="majorHAnsi"/>
          <w:szCs w:val="23"/>
        </w:rPr>
        <w:br/>
      </w:r>
      <w:r w:rsidR="00E71EFB">
        <w:rPr>
          <w:rFonts w:asciiTheme="majorHAnsi" w:hAnsiTheme="majorHAnsi"/>
          <w:szCs w:val="23"/>
        </w:rPr>
        <w:tab/>
        <w:t xml:space="preserve">    Use case resumes from step 3.</w:t>
      </w:r>
      <w:r w:rsidR="00CD7637">
        <w:rPr>
          <w:rFonts w:asciiTheme="majorHAnsi" w:hAnsiTheme="majorHAnsi"/>
          <w:szCs w:val="23"/>
        </w:rPr>
        <w:br/>
      </w:r>
      <w:r w:rsidR="00CD7637">
        <w:rPr>
          <w:rFonts w:asciiTheme="majorHAnsi" w:hAnsiTheme="majorHAnsi"/>
          <w:szCs w:val="23"/>
        </w:rPr>
        <w:tab/>
        <w:t>5a. User does not provide valid local folder to sync with IVLE.</w:t>
      </w:r>
      <w:r w:rsidR="007E22D9">
        <w:rPr>
          <w:rFonts w:asciiTheme="majorHAnsi" w:hAnsiTheme="majorHAnsi"/>
          <w:szCs w:val="23"/>
        </w:rPr>
        <w:br/>
      </w:r>
      <w:r w:rsidR="00E670AD">
        <w:rPr>
          <w:rFonts w:asciiTheme="majorHAnsi" w:hAnsiTheme="majorHAnsi"/>
          <w:b/>
          <w:szCs w:val="23"/>
        </w:rPr>
        <w:tab/>
        <w:t xml:space="preserve">    </w:t>
      </w:r>
      <w:r w:rsidR="00E670AD">
        <w:rPr>
          <w:rFonts w:asciiTheme="majorHAnsi" w:hAnsiTheme="majorHAnsi"/>
          <w:szCs w:val="23"/>
        </w:rPr>
        <w:t>5a1. NETS asks user to provide local folder.</w:t>
      </w:r>
      <w:r w:rsidR="00E670AD">
        <w:rPr>
          <w:rFonts w:asciiTheme="majorHAnsi" w:hAnsiTheme="majorHAnsi"/>
          <w:szCs w:val="23"/>
        </w:rPr>
        <w:br/>
      </w:r>
      <w:r w:rsidR="00E670AD">
        <w:rPr>
          <w:rFonts w:asciiTheme="majorHAnsi" w:hAnsiTheme="majorHAnsi"/>
          <w:szCs w:val="23"/>
        </w:rPr>
        <w:tab/>
        <w:t xml:space="preserve">    5a2. User provides local folder.</w:t>
      </w:r>
      <w:r w:rsidR="00E670AD">
        <w:rPr>
          <w:rFonts w:asciiTheme="majorHAnsi" w:hAnsiTheme="majorHAnsi"/>
          <w:szCs w:val="23"/>
        </w:rPr>
        <w:br/>
      </w:r>
      <w:r w:rsidR="00E670AD">
        <w:rPr>
          <w:rFonts w:asciiTheme="majorHAnsi" w:hAnsiTheme="majorHAnsi"/>
          <w:szCs w:val="23"/>
        </w:rPr>
        <w:tab/>
        <w:t xml:space="preserve">    Steps 2a1-2a2 repeats until user provide valid local folder to sync.</w:t>
      </w:r>
      <w:r w:rsidR="00E71EFB">
        <w:rPr>
          <w:rFonts w:asciiTheme="majorHAnsi" w:hAnsiTheme="majorHAnsi"/>
          <w:szCs w:val="23"/>
        </w:rPr>
        <w:br/>
      </w:r>
      <w:r w:rsidR="00E71EFB">
        <w:rPr>
          <w:rFonts w:asciiTheme="majorHAnsi" w:hAnsiTheme="majorHAnsi"/>
          <w:szCs w:val="23"/>
        </w:rPr>
        <w:tab/>
        <w:t xml:space="preserve">    Use case resumes from step 6.</w:t>
      </w:r>
      <w:r w:rsidR="00763C43">
        <w:rPr>
          <w:rFonts w:asciiTheme="majorHAnsi" w:hAnsiTheme="majorHAnsi"/>
          <w:szCs w:val="23"/>
        </w:rPr>
        <w:br/>
      </w:r>
      <w:r w:rsidR="00763C43">
        <w:rPr>
          <w:rFonts w:asciiTheme="majorHAnsi" w:hAnsiTheme="majorHAnsi"/>
          <w:szCs w:val="23"/>
        </w:rPr>
        <w:tab/>
        <w:t>*a. User chooses to cancel sync.</w:t>
      </w:r>
      <w:r w:rsidR="00763C43">
        <w:rPr>
          <w:rFonts w:asciiTheme="majorHAnsi" w:hAnsiTheme="majorHAnsi"/>
          <w:szCs w:val="23"/>
        </w:rPr>
        <w:br/>
      </w:r>
      <w:r w:rsidR="00763C43">
        <w:rPr>
          <w:rFonts w:asciiTheme="majorHAnsi" w:hAnsiTheme="majorHAnsi"/>
          <w:szCs w:val="23"/>
        </w:rPr>
        <w:tab/>
        <w:t xml:space="preserve">    Use case ends.</w:t>
      </w:r>
      <w:r w:rsidR="00783603">
        <w:rPr>
          <w:rFonts w:asciiTheme="majorHAnsi" w:hAnsiTheme="majorHAnsi"/>
          <w:szCs w:val="23"/>
        </w:rPr>
        <w:br/>
      </w:r>
      <w:r w:rsidR="00783603">
        <w:rPr>
          <w:rFonts w:asciiTheme="majorHAnsi" w:hAnsiTheme="majorHAnsi"/>
          <w:szCs w:val="23"/>
        </w:rPr>
        <w:tab/>
        <w:t>*b. There is no more internet connection.</w:t>
      </w:r>
      <w:r w:rsidR="00783603">
        <w:rPr>
          <w:rFonts w:asciiTheme="majorHAnsi" w:hAnsiTheme="majorHAnsi"/>
          <w:szCs w:val="23"/>
        </w:rPr>
        <w:br/>
      </w:r>
      <w:r w:rsidR="00783603">
        <w:rPr>
          <w:rFonts w:asciiTheme="majorHAnsi" w:hAnsiTheme="majorHAnsi"/>
          <w:szCs w:val="23"/>
        </w:rPr>
        <w:tab/>
        <w:t xml:space="preserve">    *b1. NETS informs user of internet disconnection.</w:t>
      </w:r>
      <w:r w:rsidR="00783603">
        <w:rPr>
          <w:rFonts w:asciiTheme="majorHAnsi" w:hAnsiTheme="majorHAnsi"/>
          <w:szCs w:val="23"/>
        </w:rPr>
        <w:br/>
      </w:r>
      <w:r w:rsidR="00783603">
        <w:rPr>
          <w:rFonts w:asciiTheme="majorHAnsi" w:hAnsiTheme="majorHAnsi"/>
          <w:szCs w:val="23"/>
        </w:rPr>
        <w:tab/>
        <w:t xml:space="preserve">    Use case ends.</w:t>
      </w:r>
      <w:r w:rsidR="00F55F80">
        <w:rPr>
          <w:rFonts w:asciiTheme="majorHAnsi" w:hAnsiTheme="majorHAnsi"/>
          <w:szCs w:val="23"/>
        </w:rPr>
        <w:br/>
      </w:r>
    </w:p>
    <w:p w14:paraId="790570F5" w14:textId="77777777" w:rsidR="00C16906" w:rsidRDefault="00C16906" w:rsidP="00515CA0">
      <w:pPr>
        <w:autoSpaceDE w:val="0"/>
        <w:autoSpaceDN w:val="0"/>
        <w:adjustRightInd w:val="0"/>
        <w:rPr>
          <w:rFonts w:asciiTheme="majorHAnsi" w:hAnsiTheme="majorHAnsi"/>
          <w:szCs w:val="23"/>
        </w:rPr>
      </w:pPr>
    </w:p>
    <w:p w14:paraId="60CB6BB3" w14:textId="77777777" w:rsidR="00965FF9" w:rsidRPr="006C6EE6" w:rsidRDefault="00C16906" w:rsidP="00965FF9">
      <w:p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C37D9D">
        <w:rPr>
          <w:rFonts w:asciiTheme="majorHAnsi" w:hAnsiTheme="majorHAnsi"/>
          <w:b/>
          <w:szCs w:val="23"/>
        </w:rPr>
        <w:t>Use case: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0</w:t>
      </w:r>
      <w:r w:rsidR="005D1909">
        <w:rPr>
          <w:rFonts w:asciiTheme="majorHAnsi" w:hAnsiTheme="majorHAnsi"/>
          <w:szCs w:val="23"/>
        </w:rPr>
        <w:t>4</w:t>
      </w:r>
      <w:r w:rsidRPr="00C37D9D">
        <w:rPr>
          <w:rFonts w:asciiTheme="majorHAnsi" w:hAnsiTheme="majorHAnsi"/>
          <w:szCs w:val="23"/>
        </w:rPr>
        <w:t xml:space="preserve"> – </w:t>
      </w:r>
      <w:r w:rsidR="005D1909">
        <w:rPr>
          <w:rFonts w:asciiTheme="majorHAnsi" w:hAnsiTheme="majorHAnsi"/>
          <w:szCs w:val="23"/>
        </w:rPr>
        <w:t>CREATE NEW PROFILE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System: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NETS – Nothing Else To Sync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Actor: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User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Preconditions:</w:t>
      </w:r>
      <w:r>
        <w:rPr>
          <w:rFonts w:asciiTheme="majorHAnsi" w:hAnsiTheme="majorHAnsi"/>
          <w:b/>
          <w:szCs w:val="23"/>
        </w:rPr>
        <w:t xml:space="preserve"> </w:t>
      </w:r>
      <w:r w:rsidRPr="00C37D9D">
        <w:rPr>
          <w:rFonts w:asciiTheme="majorHAnsi" w:hAnsiTheme="majorHAnsi"/>
          <w:szCs w:val="23"/>
        </w:rPr>
        <w:t>N</w:t>
      </w:r>
      <w:r>
        <w:rPr>
          <w:rFonts w:asciiTheme="majorHAnsi" w:hAnsiTheme="majorHAnsi"/>
          <w:szCs w:val="23"/>
        </w:rPr>
        <w:t>ETS is running</w:t>
      </w:r>
      <w:r>
        <w:rPr>
          <w:rFonts w:asciiTheme="majorHAnsi" w:hAnsiTheme="majorHAnsi"/>
          <w:b/>
          <w:szCs w:val="23"/>
        </w:rPr>
        <w:t xml:space="preserve"> </w:t>
      </w:r>
      <w:r>
        <w:rPr>
          <w:rFonts w:asciiTheme="majorHAnsi" w:hAnsiTheme="majorHAnsi"/>
          <w:b/>
          <w:szCs w:val="23"/>
        </w:rPr>
        <w:br/>
      </w:r>
      <w:r w:rsidRPr="00C37D9D">
        <w:rPr>
          <w:rFonts w:asciiTheme="majorHAnsi" w:hAnsiTheme="majorHAnsi"/>
          <w:b/>
          <w:szCs w:val="23"/>
        </w:rPr>
        <w:t>Guarantees:</w:t>
      </w:r>
      <w:r>
        <w:rPr>
          <w:rFonts w:asciiTheme="majorHAnsi" w:hAnsiTheme="majorHAnsi"/>
          <w:b/>
          <w:szCs w:val="23"/>
        </w:rPr>
        <w:t xml:space="preserve"> </w:t>
      </w:r>
      <w:r w:rsidR="00C677EE" w:rsidRPr="006C6EE6">
        <w:rPr>
          <w:rFonts w:cs="Cambria"/>
          <w:color w:val="000000"/>
          <w:szCs w:val="23"/>
          <w:lang w:eastAsia="en-US"/>
        </w:rPr>
        <w:t>New profile will be created and saved.</w:t>
      </w:r>
      <w:r>
        <w:rPr>
          <w:rFonts w:asciiTheme="majorHAnsi" w:hAnsiTheme="majorHAnsi"/>
          <w:b/>
          <w:szCs w:val="23"/>
        </w:rPr>
        <w:br/>
      </w:r>
      <w:r w:rsidRPr="00855890">
        <w:rPr>
          <w:rFonts w:asciiTheme="majorHAnsi" w:hAnsiTheme="majorHAnsi"/>
          <w:b/>
          <w:szCs w:val="23"/>
        </w:rPr>
        <w:lastRenderedPageBreak/>
        <w:t>MSS:</w:t>
      </w:r>
      <w:r>
        <w:rPr>
          <w:rFonts w:cs="Cambria"/>
          <w:color w:val="000000"/>
          <w:szCs w:val="23"/>
          <w:lang w:eastAsia="en-US"/>
        </w:rPr>
        <w:br/>
      </w:r>
      <w:r w:rsidR="00965FF9">
        <w:rPr>
          <w:rFonts w:asciiTheme="majorHAnsi" w:hAnsiTheme="majorHAnsi"/>
          <w:b/>
          <w:szCs w:val="23"/>
        </w:rPr>
        <w:tab/>
      </w:r>
      <w:r w:rsidR="000754D7">
        <w:rPr>
          <w:rFonts w:cs="Cambria"/>
          <w:color w:val="000000"/>
          <w:szCs w:val="23"/>
          <w:lang w:eastAsia="en-US"/>
        </w:rPr>
        <w:t>1. User fills in profile information.</w:t>
      </w:r>
    </w:p>
    <w:p w14:paraId="76EFA63D" w14:textId="77777777" w:rsidR="00965FF9" w:rsidRPr="006C6EE6" w:rsidRDefault="00965FF9" w:rsidP="00965FF9">
      <w:pPr>
        <w:autoSpaceDE w:val="0"/>
        <w:autoSpaceDN w:val="0"/>
        <w:adjustRightInd w:val="0"/>
        <w:ind w:left="36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</w:r>
      <w:r w:rsidR="00B70103">
        <w:rPr>
          <w:rFonts w:cs="Cambria"/>
          <w:color w:val="000000"/>
          <w:szCs w:val="23"/>
          <w:lang w:eastAsia="en-US"/>
        </w:rPr>
        <w:t>2</w:t>
      </w:r>
      <w:r w:rsidRPr="006C6EE6">
        <w:rPr>
          <w:rFonts w:cs="Cambria"/>
          <w:color w:val="000000"/>
          <w:szCs w:val="23"/>
          <w:lang w:eastAsia="en-US"/>
        </w:rPr>
        <w:t xml:space="preserve">. User chooses to save profile. </w:t>
      </w:r>
    </w:p>
    <w:p w14:paraId="62C967CC" w14:textId="77777777" w:rsidR="00EE66B8" w:rsidRDefault="00965FF9" w:rsidP="00564CCF">
      <w:pPr>
        <w:autoSpaceDE w:val="0"/>
        <w:autoSpaceDN w:val="0"/>
        <w:adjustRightInd w:val="0"/>
        <w:ind w:left="360"/>
        <w:rPr>
          <w:rFonts w:asciiTheme="majorHAnsi" w:hAnsiTheme="majorHAnsi"/>
          <w:szCs w:val="23"/>
        </w:rPr>
      </w:pPr>
      <w:r>
        <w:rPr>
          <w:rFonts w:cs="Cambria"/>
          <w:color w:val="000000"/>
          <w:szCs w:val="23"/>
          <w:lang w:eastAsia="en-US"/>
        </w:rPr>
        <w:tab/>
      </w:r>
      <w:r w:rsidR="00B70103">
        <w:rPr>
          <w:rFonts w:cs="Cambria"/>
          <w:color w:val="000000"/>
          <w:szCs w:val="23"/>
          <w:lang w:eastAsia="en-US"/>
        </w:rPr>
        <w:t>3</w:t>
      </w:r>
      <w:r w:rsidRPr="006C6EE6">
        <w:rPr>
          <w:rFonts w:cs="Cambria"/>
          <w:color w:val="000000"/>
          <w:szCs w:val="23"/>
          <w:lang w:eastAsia="en-US"/>
        </w:rPr>
        <w:t xml:space="preserve">. </w:t>
      </w:r>
      <w:r w:rsidR="00564CCF">
        <w:rPr>
          <w:rFonts w:asciiTheme="majorHAnsi" w:hAnsiTheme="majorHAnsi"/>
          <w:szCs w:val="23"/>
        </w:rPr>
        <w:t>NETS displays the updated profile list.</w:t>
      </w:r>
    </w:p>
    <w:p w14:paraId="639FDDB1" w14:textId="77777777" w:rsidR="00965FF9" w:rsidRPr="006C6EE6" w:rsidRDefault="00965FF9" w:rsidP="00EE66B8">
      <w:p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  <w:r w:rsidRPr="006C6EE6">
        <w:rPr>
          <w:rFonts w:cs="Cambria"/>
          <w:b/>
          <w:bCs/>
          <w:color w:val="000000"/>
          <w:szCs w:val="23"/>
          <w:lang w:eastAsia="en-US"/>
        </w:rPr>
        <w:t xml:space="preserve">Extensions: </w:t>
      </w:r>
    </w:p>
    <w:p w14:paraId="0708AE50" w14:textId="77777777" w:rsidR="00965FF9" w:rsidRPr="004D5672" w:rsidRDefault="000754D7" w:rsidP="00965FF9">
      <w:pPr>
        <w:autoSpaceDE w:val="0"/>
        <w:autoSpaceDN w:val="0"/>
        <w:adjustRightInd w:val="0"/>
        <w:ind w:left="360"/>
        <w:rPr>
          <w:rFonts w:asciiTheme="majorHAnsi" w:hAnsiTheme="majorHAnsi"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</w:r>
      <w:r w:rsidR="005D6D82" w:rsidRPr="004D5672">
        <w:rPr>
          <w:rFonts w:asciiTheme="majorHAnsi" w:hAnsiTheme="majorHAnsi"/>
          <w:szCs w:val="23"/>
        </w:rPr>
        <w:t>2a. User does not provide enough/valid information.</w:t>
      </w:r>
      <w:r w:rsidR="005D6D82" w:rsidRPr="004D5672">
        <w:rPr>
          <w:rFonts w:asciiTheme="majorHAnsi" w:hAnsiTheme="majorHAnsi"/>
          <w:szCs w:val="23"/>
        </w:rPr>
        <w:br/>
      </w:r>
      <w:r w:rsidR="005D6D82" w:rsidRPr="004D5672">
        <w:rPr>
          <w:rFonts w:asciiTheme="majorHAnsi" w:hAnsiTheme="majorHAnsi"/>
          <w:szCs w:val="23"/>
        </w:rPr>
        <w:tab/>
        <w:t xml:space="preserve">    2a1. NETS asks user to provide more/valid information.</w:t>
      </w:r>
      <w:r w:rsidR="005D6D82" w:rsidRPr="004D5672">
        <w:rPr>
          <w:rFonts w:asciiTheme="majorHAnsi" w:hAnsiTheme="majorHAnsi"/>
          <w:szCs w:val="23"/>
        </w:rPr>
        <w:br/>
      </w:r>
      <w:r w:rsidR="005D6D82" w:rsidRPr="004D5672">
        <w:rPr>
          <w:rFonts w:asciiTheme="majorHAnsi" w:hAnsiTheme="majorHAnsi"/>
          <w:szCs w:val="23"/>
        </w:rPr>
        <w:tab/>
        <w:t xml:space="preserve">    2a2. User provides more/valid information.</w:t>
      </w:r>
      <w:r w:rsidR="005D6D82" w:rsidRPr="004D5672">
        <w:rPr>
          <w:rFonts w:asciiTheme="majorHAnsi" w:hAnsiTheme="majorHAnsi"/>
          <w:szCs w:val="23"/>
        </w:rPr>
        <w:br/>
      </w:r>
      <w:r w:rsidR="005D6D82" w:rsidRPr="004D5672">
        <w:rPr>
          <w:rFonts w:asciiTheme="majorHAnsi" w:hAnsiTheme="majorHAnsi"/>
          <w:szCs w:val="23"/>
        </w:rPr>
        <w:tab/>
        <w:t xml:space="preserve">    Steps 2a1-2a2 repeats until user provides enough and valid information.</w:t>
      </w:r>
      <w:r w:rsidR="005D6D82" w:rsidRPr="004D5672">
        <w:rPr>
          <w:rFonts w:asciiTheme="majorHAnsi" w:hAnsiTheme="majorHAnsi"/>
          <w:szCs w:val="23"/>
        </w:rPr>
        <w:br/>
      </w:r>
      <w:r w:rsidR="005D6D82" w:rsidRPr="004D5672">
        <w:rPr>
          <w:rFonts w:asciiTheme="majorHAnsi" w:hAnsiTheme="majorHAnsi"/>
          <w:szCs w:val="23"/>
        </w:rPr>
        <w:tab/>
        <w:t xml:space="preserve">    Use case resumes from step 3.</w:t>
      </w:r>
      <w:r w:rsidR="005D6D82" w:rsidRPr="004D5672">
        <w:rPr>
          <w:rFonts w:asciiTheme="majorHAnsi" w:hAnsiTheme="majorHAnsi"/>
          <w:szCs w:val="23"/>
        </w:rPr>
        <w:br/>
      </w:r>
    </w:p>
    <w:p w14:paraId="7313F2D3" w14:textId="77777777" w:rsidR="00965FF9" w:rsidRDefault="000754D7" w:rsidP="00965FF9">
      <w:pPr>
        <w:ind w:left="36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ab/>
      </w:r>
    </w:p>
    <w:p w14:paraId="5F577898" w14:textId="77777777" w:rsidR="003D42D9" w:rsidRDefault="00F222FB" w:rsidP="004D5672">
      <w:pPr>
        <w:pStyle w:val="Default"/>
        <w:rPr>
          <w:rFonts w:asciiTheme="majorHAnsi" w:hAnsiTheme="majorHAnsi"/>
          <w:sz w:val="23"/>
          <w:szCs w:val="23"/>
        </w:rPr>
      </w:pPr>
      <w:r w:rsidRPr="00C37D9D">
        <w:rPr>
          <w:rFonts w:asciiTheme="majorHAnsi" w:hAnsiTheme="majorHAnsi"/>
          <w:b/>
          <w:color w:val="auto"/>
          <w:sz w:val="23"/>
          <w:szCs w:val="23"/>
        </w:rPr>
        <w:t>Use case: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0</w:t>
      </w:r>
      <w:r w:rsidR="00D7655F">
        <w:rPr>
          <w:rFonts w:asciiTheme="majorHAnsi" w:hAnsiTheme="majorHAnsi"/>
          <w:szCs w:val="23"/>
        </w:rPr>
        <w:t>5</w:t>
      </w:r>
      <w:r w:rsidRPr="00C37D9D">
        <w:rPr>
          <w:rFonts w:asciiTheme="majorHAnsi" w:hAnsiTheme="majorHAnsi"/>
          <w:color w:val="auto"/>
          <w:sz w:val="23"/>
          <w:szCs w:val="23"/>
        </w:rPr>
        <w:t xml:space="preserve"> – </w:t>
      </w:r>
      <w:r w:rsidR="0099219A">
        <w:rPr>
          <w:rFonts w:asciiTheme="majorHAnsi" w:hAnsiTheme="majorHAnsi"/>
          <w:szCs w:val="23"/>
        </w:rPr>
        <w:t>EDIT A</w:t>
      </w:r>
      <w:r>
        <w:rPr>
          <w:rFonts w:asciiTheme="majorHAnsi" w:hAnsiTheme="majorHAnsi"/>
          <w:szCs w:val="23"/>
        </w:rPr>
        <w:t xml:space="preserve"> PROFILE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System: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NETS – Nothing Else To Sync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Actor: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User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Preconditions: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</w:t>
      </w:r>
      <w:r>
        <w:rPr>
          <w:rFonts w:asciiTheme="majorHAnsi" w:hAnsiTheme="majorHAnsi"/>
          <w:szCs w:val="23"/>
        </w:rPr>
        <w:t>ETS is running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Guarantees: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="009A6A28">
        <w:rPr>
          <w:rFonts w:asciiTheme="majorHAnsi" w:hAnsiTheme="majorHAnsi"/>
          <w:szCs w:val="23"/>
        </w:rPr>
        <w:t>Profile is edited and saved.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855890">
        <w:rPr>
          <w:rFonts w:asciiTheme="majorHAnsi" w:hAnsiTheme="majorHAnsi"/>
          <w:b/>
          <w:color w:val="auto"/>
          <w:sz w:val="23"/>
          <w:szCs w:val="23"/>
        </w:rPr>
        <w:t>MSS:</w:t>
      </w:r>
      <w:r>
        <w:rPr>
          <w:rFonts w:cs="Cambria"/>
          <w:szCs w:val="23"/>
        </w:rPr>
        <w:br/>
      </w:r>
      <w:r w:rsidR="004D5672">
        <w:rPr>
          <w:rFonts w:asciiTheme="majorHAnsi" w:hAnsiTheme="majorHAnsi"/>
          <w:b/>
          <w:szCs w:val="23"/>
        </w:rPr>
        <w:tab/>
      </w:r>
      <w:r w:rsidR="004D5672" w:rsidRPr="00CC3939">
        <w:rPr>
          <w:rFonts w:ascii="Cambria" w:hAnsi="Cambria"/>
          <w:sz w:val="23"/>
          <w:szCs w:val="23"/>
        </w:rPr>
        <w:t>1. User selects a profile to edit.</w:t>
      </w:r>
      <w:r w:rsidR="001066AB" w:rsidRPr="00CC3939">
        <w:rPr>
          <w:rFonts w:ascii="Cambria" w:hAnsi="Cambria"/>
          <w:sz w:val="23"/>
          <w:szCs w:val="23"/>
        </w:rPr>
        <w:br/>
      </w:r>
      <w:r w:rsidR="001066AB" w:rsidRPr="00CC3939">
        <w:rPr>
          <w:rFonts w:ascii="Cambria" w:hAnsi="Cambria"/>
          <w:sz w:val="23"/>
          <w:szCs w:val="23"/>
        </w:rPr>
        <w:tab/>
        <w:t>2. U</w:t>
      </w:r>
      <w:r w:rsidR="000F4F92" w:rsidRPr="00CC3939">
        <w:rPr>
          <w:rFonts w:ascii="Cambria" w:hAnsi="Cambria"/>
          <w:sz w:val="23"/>
          <w:szCs w:val="23"/>
        </w:rPr>
        <w:t>ser edit</w:t>
      </w:r>
      <w:r w:rsidR="00CC3939" w:rsidRPr="00CC3939">
        <w:rPr>
          <w:rFonts w:ascii="Cambria" w:hAnsi="Cambria"/>
          <w:sz w:val="23"/>
          <w:szCs w:val="23"/>
        </w:rPr>
        <w:t>s</w:t>
      </w:r>
      <w:r w:rsidR="001066AB" w:rsidRPr="00CC3939">
        <w:rPr>
          <w:rFonts w:ascii="Cambria" w:hAnsi="Cambria"/>
          <w:sz w:val="23"/>
          <w:szCs w:val="23"/>
        </w:rPr>
        <w:t xml:space="preserve"> information of that profile.</w:t>
      </w:r>
      <w:r w:rsidR="004D5672" w:rsidRPr="00CC3939">
        <w:rPr>
          <w:sz w:val="23"/>
          <w:szCs w:val="23"/>
        </w:rPr>
        <w:t xml:space="preserve"> </w:t>
      </w:r>
      <w:r w:rsidR="000F4F92">
        <w:rPr>
          <w:sz w:val="23"/>
          <w:szCs w:val="23"/>
        </w:rPr>
        <w:br/>
      </w:r>
      <w:r w:rsidR="000F4F92">
        <w:rPr>
          <w:sz w:val="23"/>
          <w:szCs w:val="23"/>
        </w:rPr>
        <w:tab/>
      </w:r>
      <w:r w:rsidR="00CC3939">
        <w:rPr>
          <w:rFonts w:ascii="Cambria" w:hAnsi="Cambria"/>
          <w:sz w:val="23"/>
          <w:szCs w:val="23"/>
        </w:rPr>
        <w:t>3. User chooses to save profile.</w:t>
      </w:r>
      <w:r w:rsidR="00E6696D">
        <w:rPr>
          <w:rFonts w:ascii="Cambria" w:hAnsi="Cambria"/>
          <w:sz w:val="23"/>
          <w:szCs w:val="23"/>
        </w:rPr>
        <w:br/>
      </w:r>
      <w:r w:rsidR="00E6696D">
        <w:rPr>
          <w:rFonts w:ascii="Cambria" w:hAnsi="Cambria"/>
          <w:sz w:val="23"/>
          <w:szCs w:val="23"/>
        </w:rPr>
        <w:tab/>
        <w:t>4.</w:t>
      </w:r>
      <w:r w:rsidR="008C6253">
        <w:rPr>
          <w:rFonts w:ascii="Cambria" w:hAnsi="Cambria"/>
          <w:sz w:val="23"/>
          <w:szCs w:val="23"/>
        </w:rPr>
        <w:t xml:space="preserve"> </w:t>
      </w:r>
      <w:r w:rsidR="00744184">
        <w:rPr>
          <w:rFonts w:asciiTheme="majorHAnsi" w:hAnsiTheme="majorHAnsi"/>
          <w:color w:val="auto"/>
          <w:sz w:val="23"/>
          <w:szCs w:val="23"/>
        </w:rPr>
        <w:t>NETS displays the updated profile list.</w:t>
      </w:r>
      <w:r w:rsidR="00744184">
        <w:rPr>
          <w:rFonts w:asciiTheme="majorHAnsi" w:hAnsiTheme="majorHAnsi"/>
          <w:color w:val="auto"/>
          <w:sz w:val="23"/>
          <w:szCs w:val="23"/>
        </w:rPr>
        <w:br/>
      </w:r>
      <w:r w:rsidR="008C6253" w:rsidRPr="008C6253">
        <w:rPr>
          <w:rFonts w:ascii="Cambria" w:hAnsi="Cambria"/>
          <w:b/>
          <w:sz w:val="23"/>
          <w:szCs w:val="23"/>
        </w:rPr>
        <w:t>Extensions:</w:t>
      </w:r>
      <w:r w:rsidR="0045708F">
        <w:rPr>
          <w:rFonts w:ascii="Cambria" w:hAnsi="Cambria"/>
          <w:b/>
          <w:sz w:val="23"/>
          <w:szCs w:val="23"/>
        </w:rPr>
        <w:br/>
      </w:r>
      <w:r w:rsidR="0045708F">
        <w:rPr>
          <w:rFonts w:ascii="Cambria" w:hAnsi="Cambria"/>
          <w:b/>
          <w:sz w:val="23"/>
          <w:szCs w:val="23"/>
        </w:rPr>
        <w:tab/>
      </w:r>
      <w:r w:rsidR="0045708F">
        <w:rPr>
          <w:rFonts w:asciiTheme="majorHAnsi" w:hAnsiTheme="majorHAnsi"/>
          <w:sz w:val="23"/>
          <w:szCs w:val="23"/>
        </w:rPr>
        <w:t>3</w:t>
      </w:r>
      <w:r w:rsidR="0045708F" w:rsidRPr="0045708F">
        <w:rPr>
          <w:rFonts w:asciiTheme="majorHAnsi" w:hAnsiTheme="majorHAnsi"/>
          <w:sz w:val="23"/>
          <w:szCs w:val="23"/>
        </w:rPr>
        <w:t>a. User does not provide enough/valid information.</w:t>
      </w:r>
      <w:r w:rsidR="0045708F" w:rsidRPr="0045708F">
        <w:rPr>
          <w:rFonts w:asciiTheme="majorHAnsi" w:hAnsiTheme="majorHAnsi"/>
          <w:sz w:val="23"/>
          <w:szCs w:val="23"/>
        </w:rPr>
        <w:br/>
      </w:r>
      <w:r w:rsidR="0045708F" w:rsidRPr="0045708F">
        <w:rPr>
          <w:rFonts w:asciiTheme="majorHAnsi" w:hAnsiTheme="majorHAnsi"/>
          <w:sz w:val="23"/>
          <w:szCs w:val="23"/>
        </w:rPr>
        <w:tab/>
        <w:t xml:space="preserve">    </w:t>
      </w:r>
      <w:r w:rsidR="0045708F">
        <w:rPr>
          <w:rFonts w:asciiTheme="majorHAnsi" w:hAnsiTheme="majorHAnsi"/>
          <w:sz w:val="23"/>
          <w:szCs w:val="23"/>
        </w:rPr>
        <w:t>3</w:t>
      </w:r>
      <w:r w:rsidR="0045708F" w:rsidRPr="0045708F">
        <w:rPr>
          <w:rFonts w:asciiTheme="majorHAnsi" w:hAnsiTheme="majorHAnsi"/>
          <w:sz w:val="23"/>
          <w:szCs w:val="23"/>
        </w:rPr>
        <w:t>a1. NETS asks user to provide more/valid information.</w:t>
      </w:r>
      <w:r w:rsidR="0045708F" w:rsidRPr="0045708F">
        <w:rPr>
          <w:rFonts w:asciiTheme="majorHAnsi" w:hAnsiTheme="majorHAnsi"/>
          <w:sz w:val="23"/>
          <w:szCs w:val="23"/>
        </w:rPr>
        <w:br/>
      </w:r>
      <w:r w:rsidR="0045708F" w:rsidRPr="0045708F">
        <w:rPr>
          <w:rFonts w:asciiTheme="majorHAnsi" w:hAnsiTheme="majorHAnsi"/>
          <w:sz w:val="23"/>
          <w:szCs w:val="23"/>
        </w:rPr>
        <w:tab/>
      </w:r>
      <w:r w:rsidR="0045708F">
        <w:rPr>
          <w:rFonts w:asciiTheme="majorHAnsi" w:hAnsiTheme="majorHAnsi"/>
          <w:sz w:val="23"/>
          <w:szCs w:val="23"/>
        </w:rPr>
        <w:t xml:space="preserve">    3</w:t>
      </w:r>
      <w:r w:rsidR="0045708F" w:rsidRPr="0045708F">
        <w:rPr>
          <w:rFonts w:asciiTheme="majorHAnsi" w:hAnsiTheme="majorHAnsi"/>
          <w:sz w:val="23"/>
          <w:szCs w:val="23"/>
        </w:rPr>
        <w:t>a2. User provides more/valid information.</w:t>
      </w:r>
      <w:r w:rsidR="0045708F" w:rsidRPr="0045708F">
        <w:rPr>
          <w:rFonts w:asciiTheme="majorHAnsi" w:hAnsiTheme="majorHAnsi"/>
          <w:sz w:val="23"/>
          <w:szCs w:val="23"/>
        </w:rPr>
        <w:br/>
      </w:r>
      <w:r w:rsidR="0045708F" w:rsidRPr="0045708F">
        <w:rPr>
          <w:rFonts w:asciiTheme="majorHAnsi" w:hAnsiTheme="majorHAnsi"/>
          <w:sz w:val="23"/>
          <w:szCs w:val="23"/>
        </w:rPr>
        <w:tab/>
      </w:r>
      <w:r w:rsidR="0045708F">
        <w:rPr>
          <w:rFonts w:asciiTheme="majorHAnsi" w:hAnsiTheme="majorHAnsi"/>
          <w:sz w:val="23"/>
          <w:szCs w:val="23"/>
        </w:rPr>
        <w:t xml:space="preserve">    Steps 3a1-3</w:t>
      </w:r>
      <w:r w:rsidR="0045708F" w:rsidRPr="0045708F">
        <w:rPr>
          <w:rFonts w:asciiTheme="majorHAnsi" w:hAnsiTheme="majorHAnsi"/>
          <w:sz w:val="23"/>
          <w:szCs w:val="23"/>
        </w:rPr>
        <w:t>a2 repeats until user provides enough and valid information.</w:t>
      </w:r>
      <w:r w:rsidR="0045708F" w:rsidRPr="0045708F">
        <w:rPr>
          <w:rFonts w:asciiTheme="majorHAnsi" w:hAnsiTheme="majorHAnsi"/>
          <w:sz w:val="23"/>
          <w:szCs w:val="23"/>
        </w:rPr>
        <w:br/>
      </w:r>
      <w:r w:rsidR="0045708F" w:rsidRPr="0045708F">
        <w:rPr>
          <w:rFonts w:asciiTheme="majorHAnsi" w:hAnsiTheme="majorHAnsi"/>
          <w:sz w:val="23"/>
          <w:szCs w:val="23"/>
        </w:rPr>
        <w:tab/>
        <w:t xml:space="preserve">    Use case resumes from step </w:t>
      </w:r>
      <w:r w:rsidR="001316E7">
        <w:rPr>
          <w:rFonts w:asciiTheme="majorHAnsi" w:hAnsiTheme="majorHAnsi"/>
          <w:sz w:val="23"/>
          <w:szCs w:val="23"/>
        </w:rPr>
        <w:t>4</w:t>
      </w:r>
      <w:r w:rsidR="0045708F" w:rsidRPr="0045708F">
        <w:rPr>
          <w:rFonts w:asciiTheme="majorHAnsi" w:hAnsiTheme="majorHAnsi"/>
          <w:sz w:val="23"/>
          <w:szCs w:val="23"/>
        </w:rPr>
        <w:t>.</w:t>
      </w:r>
      <w:r w:rsidR="00F55F80">
        <w:rPr>
          <w:rFonts w:asciiTheme="majorHAnsi" w:hAnsiTheme="majorHAnsi"/>
          <w:sz w:val="23"/>
          <w:szCs w:val="23"/>
        </w:rPr>
        <w:br/>
      </w:r>
    </w:p>
    <w:p w14:paraId="39BA474B" w14:textId="77777777" w:rsidR="003D42D9" w:rsidRDefault="003D42D9" w:rsidP="004D5672">
      <w:pPr>
        <w:pStyle w:val="Default"/>
        <w:rPr>
          <w:rFonts w:asciiTheme="majorHAnsi" w:hAnsiTheme="majorHAnsi"/>
          <w:sz w:val="23"/>
          <w:szCs w:val="23"/>
        </w:rPr>
      </w:pPr>
    </w:p>
    <w:p w14:paraId="3A4DED8D" w14:textId="77777777" w:rsidR="00952B8D" w:rsidRDefault="003D42D9" w:rsidP="004D5672">
      <w:pPr>
        <w:pStyle w:val="Default"/>
        <w:rPr>
          <w:rFonts w:asciiTheme="majorHAnsi" w:hAnsiTheme="majorHAnsi"/>
          <w:b/>
          <w:color w:val="auto"/>
          <w:sz w:val="23"/>
          <w:szCs w:val="23"/>
        </w:rPr>
      </w:pPr>
      <w:r w:rsidRPr="00C37D9D">
        <w:rPr>
          <w:rFonts w:asciiTheme="majorHAnsi" w:hAnsiTheme="majorHAnsi"/>
          <w:b/>
          <w:color w:val="auto"/>
          <w:sz w:val="23"/>
          <w:szCs w:val="23"/>
        </w:rPr>
        <w:t>Use case: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0</w:t>
      </w:r>
      <w:r w:rsidR="00106E4E">
        <w:rPr>
          <w:rFonts w:asciiTheme="majorHAnsi" w:hAnsiTheme="majorHAnsi"/>
          <w:szCs w:val="23"/>
        </w:rPr>
        <w:t>6</w:t>
      </w:r>
      <w:r w:rsidRPr="00C37D9D">
        <w:rPr>
          <w:rFonts w:asciiTheme="majorHAnsi" w:hAnsiTheme="majorHAnsi"/>
          <w:color w:val="auto"/>
          <w:sz w:val="23"/>
          <w:szCs w:val="23"/>
        </w:rPr>
        <w:t xml:space="preserve"> – </w:t>
      </w:r>
      <w:r w:rsidR="00106E4E">
        <w:rPr>
          <w:rFonts w:asciiTheme="majorHAnsi" w:hAnsiTheme="majorHAnsi"/>
          <w:szCs w:val="23"/>
        </w:rPr>
        <w:t>DELETE</w:t>
      </w:r>
      <w:r>
        <w:rPr>
          <w:rFonts w:asciiTheme="majorHAnsi" w:hAnsiTheme="majorHAnsi"/>
          <w:szCs w:val="23"/>
        </w:rPr>
        <w:t xml:space="preserve"> A PROFILE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System: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NETS – Nothing Else To Sync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Actor: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User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Preconditions: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</w:t>
      </w:r>
      <w:r>
        <w:rPr>
          <w:rFonts w:asciiTheme="majorHAnsi" w:hAnsiTheme="majorHAnsi"/>
          <w:szCs w:val="23"/>
        </w:rPr>
        <w:t>ETS is running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Guarantees: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>
        <w:rPr>
          <w:rFonts w:asciiTheme="majorHAnsi" w:hAnsiTheme="majorHAnsi"/>
          <w:szCs w:val="23"/>
        </w:rPr>
        <w:t xml:space="preserve">Profile is </w:t>
      </w:r>
      <w:r w:rsidR="00C51422">
        <w:rPr>
          <w:rFonts w:asciiTheme="majorHAnsi" w:hAnsiTheme="majorHAnsi"/>
          <w:szCs w:val="23"/>
        </w:rPr>
        <w:t>deleted</w:t>
      </w:r>
      <w:r>
        <w:rPr>
          <w:rFonts w:asciiTheme="majorHAnsi" w:hAnsiTheme="majorHAnsi"/>
          <w:szCs w:val="23"/>
        </w:rPr>
        <w:t>.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855890">
        <w:rPr>
          <w:rFonts w:asciiTheme="majorHAnsi" w:hAnsiTheme="majorHAnsi"/>
          <w:b/>
          <w:color w:val="auto"/>
          <w:sz w:val="23"/>
          <w:szCs w:val="23"/>
        </w:rPr>
        <w:t>MSS:</w:t>
      </w:r>
      <w:r w:rsidR="00417A4C">
        <w:rPr>
          <w:rFonts w:asciiTheme="majorHAnsi" w:hAnsiTheme="majorHAnsi"/>
          <w:b/>
          <w:color w:val="auto"/>
          <w:sz w:val="23"/>
          <w:szCs w:val="23"/>
        </w:rPr>
        <w:br/>
      </w:r>
      <w:r w:rsidR="00417A4C">
        <w:rPr>
          <w:rFonts w:asciiTheme="majorHAnsi" w:hAnsiTheme="majorHAnsi"/>
          <w:b/>
          <w:color w:val="auto"/>
          <w:sz w:val="23"/>
          <w:szCs w:val="23"/>
        </w:rPr>
        <w:tab/>
      </w:r>
      <w:r w:rsidR="00417A4C">
        <w:rPr>
          <w:rFonts w:asciiTheme="majorHAnsi" w:hAnsiTheme="majorHAnsi"/>
          <w:color w:val="auto"/>
          <w:sz w:val="23"/>
          <w:szCs w:val="23"/>
        </w:rPr>
        <w:t>1. User selects a profile to delete.</w:t>
      </w:r>
      <w:r w:rsidR="00374A9C">
        <w:rPr>
          <w:rFonts w:asciiTheme="majorHAnsi" w:hAnsiTheme="majorHAnsi"/>
          <w:color w:val="auto"/>
          <w:sz w:val="23"/>
          <w:szCs w:val="23"/>
        </w:rPr>
        <w:br/>
      </w:r>
      <w:r w:rsidR="00374A9C">
        <w:rPr>
          <w:rFonts w:asciiTheme="majorHAnsi" w:hAnsiTheme="majorHAnsi"/>
          <w:color w:val="auto"/>
          <w:sz w:val="23"/>
          <w:szCs w:val="23"/>
        </w:rPr>
        <w:tab/>
        <w:t>2. User chooses to delete that profile.</w:t>
      </w:r>
      <w:r w:rsidR="00792EBB">
        <w:rPr>
          <w:rFonts w:asciiTheme="majorHAnsi" w:hAnsiTheme="majorHAnsi"/>
          <w:color w:val="auto"/>
          <w:sz w:val="23"/>
          <w:szCs w:val="23"/>
        </w:rPr>
        <w:br/>
      </w:r>
      <w:r w:rsidR="00792EBB">
        <w:rPr>
          <w:rFonts w:asciiTheme="majorHAnsi" w:hAnsiTheme="majorHAnsi"/>
          <w:color w:val="auto"/>
          <w:sz w:val="23"/>
          <w:szCs w:val="23"/>
        </w:rPr>
        <w:tab/>
        <w:t>3. NETS requests user for deleting confirmation.</w:t>
      </w:r>
      <w:r w:rsidR="00E33191">
        <w:rPr>
          <w:rFonts w:asciiTheme="majorHAnsi" w:hAnsiTheme="majorHAnsi"/>
          <w:color w:val="auto"/>
          <w:sz w:val="23"/>
          <w:szCs w:val="23"/>
        </w:rPr>
        <w:br/>
      </w:r>
      <w:r w:rsidR="00E33191">
        <w:rPr>
          <w:rFonts w:asciiTheme="majorHAnsi" w:hAnsiTheme="majorHAnsi"/>
          <w:color w:val="auto"/>
          <w:sz w:val="23"/>
          <w:szCs w:val="23"/>
        </w:rPr>
        <w:tab/>
        <w:t>4. User confirms the profile deletion.</w:t>
      </w:r>
      <w:r w:rsidR="00A26FF4">
        <w:rPr>
          <w:rFonts w:asciiTheme="majorHAnsi" w:hAnsiTheme="majorHAnsi"/>
          <w:color w:val="auto"/>
          <w:sz w:val="23"/>
          <w:szCs w:val="23"/>
        </w:rPr>
        <w:br/>
      </w:r>
      <w:r w:rsidR="00A26FF4">
        <w:rPr>
          <w:rFonts w:asciiTheme="majorHAnsi" w:hAnsiTheme="majorHAnsi"/>
          <w:color w:val="auto"/>
          <w:sz w:val="23"/>
          <w:szCs w:val="23"/>
        </w:rPr>
        <w:tab/>
        <w:t>5. NETS displays the updated profile list.</w:t>
      </w:r>
      <w:r w:rsidR="00F55F80">
        <w:rPr>
          <w:rFonts w:asciiTheme="majorHAnsi" w:hAnsiTheme="majorHAnsi"/>
          <w:color w:val="auto"/>
          <w:sz w:val="23"/>
          <w:szCs w:val="23"/>
        </w:rPr>
        <w:br/>
      </w:r>
      <w:r w:rsidR="00DB66D8">
        <w:rPr>
          <w:rFonts w:asciiTheme="majorHAnsi" w:hAnsiTheme="majorHAnsi"/>
          <w:color w:val="auto"/>
          <w:sz w:val="23"/>
          <w:szCs w:val="23"/>
        </w:rPr>
        <w:br/>
      </w:r>
      <w:r w:rsidR="00FA673A">
        <w:rPr>
          <w:rFonts w:asciiTheme="majorHAnsi" w:hAnsiTheme="majorHAnsi"/>
          <w:b/>
          <w:color w:val="auto"/>
          <w:sz w:val="23"/>
          <w:szCs w:val="23"/>
        </w:rPr>
        <w:br/>
      </w:r>
    </w:p>
    <w:p w14:paraId="5A9F03E0" w14:textId="77777777" w:rsidR="00952B8D" w:rsidRDefault="00952B8D">
      <w:pPr>
        <w:rPr>
          <w:rFonts w:asciiTheme="majorHAnsi" w:eastAsiaTheme="minorHAnsi" w:hAnsiTheme="majorHAnsi" w:cs="Calibri"/>
          <w:b/>
          <w:szCs w:val="23"/>
          <w:lang w:val="en-SG" w:eastAsia="en-US"/>
        </w:rPr>
      </w:pPr>
      <w:r>
        <w:rPr>
          <w:rFonts w:asciiTheme="majorHAnsi" w:hAnsiTheme="majorHAnsi"/>
          <w:b/>
          <w:szCs w:val="23"/>
        </w:rPr>
        <w:br w:type="page"/>
      </w:r>
    </w:p>
    <w:p w14:paraId="2164976C" w14:textId="77777777" w:rsidR="00807C1C" w:rsidRDefault="00963277" w:rsidP="004D5672">
      <w:pPr>
        <w:pStyle w:val="Default"/>
        <w:rPr>
          <w:rFonts w:ascii="Cambria" w:hAnsi="Cambria"/>
          <w:color w:val="auto"/>
          <w:sz w:val="23"/>
          <w:szCs w:val="23"/>
        </w:rPr>
      </w:pPr>
      <w:r w:rsidRPr="00C37D9D">
        <w:rPr>
          <w:rFonts w:asciiTheme="majorHAnsi" w:hAnsiTheme="majorHAnsi"/>
          <w:b/>
          <w:color w:val="auto"/>
          <w:sz w:val="23"/>
          <w:szCs w:val="23"/>
        </w:rPr>
        <w:lastRenderedPageBreak/>
        <w:t>Use case: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0</w:t>
      </w:r>
      <w:r>
        <w:rPr>
          <w:rFonts w:asciiTheme="majorHAnsi" w:hAnsiTheme="majorHAnsi"/>
          <w:szCs w:val="23"/>
        </w:rPr>
        <w:t>7</w:t>
      </w:r>
      <w:r w:rsidRPr="00C37D9D">
        <w:rPr>
          <w:rFonts w:asciiTheme="majorHAnsi" w:hAnsiTheme="majorHAnsi"/>
          <w:color w:val="auto"/>
          <w:sz w:val="23"/>
          <w:szCs w:val="23"/>
        </w:rPr>
        <w:t xml:space="preserve"> – </w:t>
      </w:r>
      <w:r>
        <w:rPr>
          <w:rFonts w:asciiTheme="majorHAnsi" w:hAnsiTheme="majorHAnsi"/>
          <w:szCs w:val="23"/>
        </w:rPr>
        <w:t>RUN A PROFILE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System: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NETS – Nothing Else To Sync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Actor: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User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Preconditions: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Pr="00C37D9D">
        <w:rPr>
          <w:rFonts w:asciiTheme="majorHAnsi" w:hAnsiTheme="majorHAnsi"/>
          <w:color w:val="auto"/>
          <w:sz w:val="23"/>
          <w:szCs w:val="23"/>
        </w:rPr>
        <w:t>N</w:t>
      </w:r>
      <w:r>
        <w:rPr>
          <w:rFonts w:asciiTheme="majorHAnsi" w:hAnsiTheme="majorHAnsi"/>
          <w:szCs w:val="23"/>
        </w:rPr>
        <w:t>ETS is running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C37D9D">
        <w:rPr>
          <w:rFonts w:asciiTheme="majorHAnsi" w:hAnsiTheme="majorHAnsi"/>
          <w:b/>
          <w:color w:val="auto"/>
          <w:sz w:val="23"/>
          <w:szCs w:val="23"/>
        </w:rPr>
        <w:t>Guarantees:</w:t>
      </w:r>
      <w:r>
        <w:rPr>
          <w:rFonts w:asciiTheme="majorHAnsi" w:hAnsiTheme="majorHAnsi"/>
          <w:b/>
          <w:color w:val="auto"/>
          <w:sz w:val="23"/>
          <w:szCs w:val="23"/>
        </w:rPr>
        <w:t xml:space="preserve"> </w:t>
      </w:r>
      <w:r w:rsidR="0024444C">
        <w:rPr>
          <w:rFonts w:asciiTheme="majorHAnsi" w:hAnsiTheme="majorHAnsi"/>
          <w:szCs w:val="23"/>
        </w:rPr>
        <w:t>NA</w:t>
      </w:r>
      <w:r>
        <w:rPr>
          <w:rFonts w:asciiTheme="majorHAnsi" w:hAnsiTheme="majorHAnsi"/>
          <w:b/>
          <w:color w:val="auto"/>
          <w:sz w:val="23"/>
          <w:szCs w:val="23"/>
        </w:rPr>
        <w:br/>
      </w:r>
      <w:r w:rsidRPr="00855890">
        <w:rPr>
          <w:rFonts w:asciiTheme="majorHAnsi" w:hAnsiTheme="majorHAnsi"/>
          <w:b/>
          <w:color w:val="auto"/>
          <w:sz w:val="23"/>
          <w:szCs w:val="23"/>
        </w:rPr>
        <w:t>MSS:</w:t>
      </w:r>
      <w:r w:rsidR="00807C1C">
        <w:rPr>
          <w:rFonts w:asciiTheme="majorHAnsi" w:hAnsiTheme="majorHAnsi"/>
          <w:b/>
          <w:color w:val="auto"/>
          <w:sz w:val="23"/>
          <w:szCs w:val="23"/>
        </w:rPr>
        <w:br/>
      </w:r>
      <w:r w:rsidR="00807C1C">
        <w:rPr>
          <w:rFonts w:asciiTheme="majorHAnsi" w:hAnsiTheme="majorHAnsi"/>
          <w:b/>
          <w:color w:val="auto"/>
          <w:sz w:val="23"/>
          <w:szCs w:val="23"/>
        </w:rPr>
        <w:tab/>
      </w:r>
      <w:r w:rsidR="00807C1C">
        <w:rPr>
          <w:rFonts w:ascii="Cambria" w:hAnsi="Cambria"/>
          <w:color w:val="auto"/>
          <w:sz w:val="23"/>
          <w:szCs w:val="23"/>
        </w:rPr>
        <w:t>1. User selects a profile to run.</w:t>
      </w:r>
      <w:r w:rsidR="00807C1C">
        <w:rPr>
          <w:rFonts w:ascii="Cambria" w:hAnsi="Cambria"/>
          <w:color w:val="auto"/>
          <w:sz w:val="23"/>
          <w:szCs w:val="23"/>
        </w:rPr>
        <w:br/>
      </w:r>
      <w:r w:rsidR="00807C1C">
        <w:rPr>
          <w:rFonts w:ascii="Cambria" w:hAnsi="Cambria"/>
          <w:color w:val="auto"/>
          <w:sz w:val="23"/>
          <w:szCs w:val="23"/>
        </w:rPr>
        <w:tab/>
        <w:t>2. User chooses to run that profile.</w:t>
      </w:r>
    </w:p>
    <w:p w14:paraId="2B11C50E" w14:textId="77777777" w:rsidR="004D5672" w:rsidRPr="00EE66B8" w:rsidRDefault="00807C1C" w:rsidP="00EE66B8">
      <w:pPr>
        <w:pStyle w:val="Default"/>
        <w:rPr>
          <w:rFonts w:ascii="Cambria" w:hAnsi="Cambria"/>
          <w:sz w:val="23"/>
          <w:szCs w:val="23"/>
        </w:rPr>
      </w:pPr>
      <w:r>
        <w:rPr>
          <w:rFonts w:ascii="Cambria" w:hAnsi="Cambria"/>
          <w:color w:val="auto"/>
          <w:sz w:val="23"/>
          <w:szCs w:val="23"/>
        </w:rPr>
        <w:tab/>
        <w:t xml:space="preserve">3. </w:t>
      </w:r>
      <w:r w:rsidR="0086261D" w:rsidRPr="003A4E7E">
        <w:rPr>
          <w:rFonts w:asciiTheme="majorHAnsi" w:hAnsiTheme="majorHAnsi"/>
          <w:color w:val="auto"/>
          <w:sz w:val="23"/>
          <w:szCs w:val="23"/>
        </w:rPr>
        <w:t>NETS informs user upon sync completed.</w:t>
      </w:r>
      <w:r w:rsidR="00753D86">
        <w:rPr>
          <w:rFonts w:ascii="Cambria" w:hAnsi="Cambria"/>
          <w:b/>
          <w:sz w:val="23"/>
          <w:szCs w:val="23"/>
        </w:rPr>
        <w:br/>
      </w:r>
      <w:r w:rsidR="00753D86" w:rsidRPr="00753D86">
        <w:rPr>
          <w:rFonts w:ascii="Cambria" w:hAnsi="Cambria"/>
          <w:b/>
          <w:sz w:val="23"/>
          <w:szCs w:val="23"/>
        </w:rPr>
        <w:t>Extensions:</w:t>
      </w:r>
      <w:r w:rsidR="00753D86">
        <w:rPr>
          <w:rFonts w:ascii="Cambria" w:hAnsi="Cambria"/>
          <w:b/>
          <w:sz w:val="23"/>
          <w:szCs w:val="23"/>
        </w:rPr>
        <w:br/>
      </w:r>
      <w:r w:rsidR="00753D86">
        <w:rPr>
          <w:rFonts w:ascii="Cambria" w:hAnsi="Cambria"/>
          <w:b/>
          <w:sz w:val="23"/>
          <w:szCs w:val="23"/>
        </w:rPr>
        <w:tab/>
      </w:r>
      <w:r w:rsidR="00753D86">
        <w:rPr>
          <w:rFonts w:ascii="Cambria" w:hAnsi="Cambria"/>
          <w:sz w:val="23"/>
          <w:szCs w:val="23"/>
        </w:rPr>
        <w:t>2a. One of two folders in the profile is not found.</w:t>
      </w:r>
      <w:r w:rsidR="00753D86">
        <w:rPr>
          <w:rFonts w:ascii="Cambria" w:hAnsi="Cambria"/>
          <w:sz w:val="23"/>
          <w:szCs w:val="23"/>
        </w:rPr>
        <w:br/>
      </w:r>
      <w:r w:rsidR="00753D86">
        <w:rPr>
          <w:rFonts w:ascii="Cambria" w:hAnsi="Cambria"/>
          <w:sz w:val="23"/>
          <w:szCs w:val="23"/>
        </w:rPr>
        <w:tab/>
        <w:t xml:space="preserve">    2a1. NETS informs user of unfound folders.</w:t>
      </w:r>
      <w:r w:rsidR="00F449BC">
        <w:rPr>
          <w:rFonts w:ascii="Cambria" w:hAnsi="Cambria"/>
          <w:sz w:val="23"/>
          <w:szCs w:val="23"/>
        </w:rPr>
        <w:br/>
      </w:r>
      <w:r w:rsidR="00F449BC">
        <w:rPr>
          <w:rFonts w:ascii="Cambria" w:hAnsi="Cambria"/>
          <w:sz w:val="23"/>
          <w:szCs w:val="23"/>
        </w:rPr>
        <w:tab/>
        <w:t xml:space="preserve">    Use case ends.</w:t>
      </w:r>
      <w:r w:rsidR="00F449BC">
        <w:rPr>
          <w:rFonts w:ascii="Cambria" w:hAnsi="Cambria"/>
          <w:sz w:val="23"/>
          <w:szCs w:val="23"/>
        </w:rPr>
        <w:br/>
      </w:r>
      <w:r w:rsidR="00F449BC" w:rsidRPr="00F449BC">
        <w:rPr>
          <w:rFonts w:ascii="Cambria" w:hAnsi="Cambria"/>
          <w:sz w:val="23"/>
          <w:szCs w:val="23"/>
        </w:rPr>
        <w:tab/>
      </w:r>
      <w:r w:rsidR="00F449BC" w:rsidRPr="00F449BC">
        <w:rPr>
          <w:rFonts w:asciiTheme="majorHAnsi" w:hAnsiTheme="majorHAnsi"/>
          <w:color w:val="auto"/>
          <w:sz w:val="23"/>
          <w:szCs w:val="23"/>
        </w:rPr>
        <w:t>*a. User chooses to abort the sync job.</w:t>
      </w:r>
      <w:r w:rsidR="00F449BC" w:rsidRPr="00F449BC">
        <w:rPr>
          <w:rFonts w:asciiTheme="majorHAnsi" w:hAnsiTheme="majorHAnsi"/>
          <w:color w:val="auto"/>
          <w:sz w:val="23"/>
          <w:szCs w:val="23"/>
        </w:rPr>
        <w:br/>
      </w:r>
      <w:r w:rsidR="00F449BC" w:rsidRPr="00F449BC">
        <w:rPr>
          <w:rFonts w:asciiTheme="majorHAnsi" w:hAnsiTheme="majorHAnsi"/>
          <w:color w:val="auto"/>
          <w:sz w:val="23"/>
          <w:szCs w:val="23"/>
        </w:rPr>
        <w:tab/>
        <w:t xml:space="preserve">    *a1. NETS requests user for confirmation.</w:t>
      </w:r>
      <w:r w:rsidR="00F449BC" w:rsidRPr="00F449BC">
        <w:rPr>
          <w:rFonts w:asciiTheme="majorHAnsi" w:hAnsiTheme="majorHAnsi"/>
          <w:color w:val="auto"/>
          <w:sz w:val="23"/>
          <w:szCs w:val="23"/>
        </w:rPr>
        <w:br/>
      </w:r>
      <w:r w:rsidR="00F449BC" w:rsidRPr="00F449BC">
        <w:rPr>
          <w:rFonts w:asciiTheme="majorHAnsi" w:hAnsiTheme="majorHAnsi"/>
          <w:color w:val="auto"/>
          <w:sz w:val="23"/>
          <w:szCs w:val="23"/>
        </w:rPr>
        <w:tab/>
        <w:t xml:space="preserve">    *a2. User confirms the abortion.</w:t>
      </w:r>
      <w:r w:rsidR="00F449BC" w:rsidRPr="00F449BC">
        <w:rPr>
          <w:rFonts w:asciiTheme="majorHAnsi" w:hAnsiTheme="majorHAnsi"/>
          <w:color w:val="auto"/>
          <w:sz w:val="23"/>
          <w:szCs w:val="23"/>
        </w:rPr>
        <w:br/>
      </w:r>
      <w:r w:rsidR="00F449BC" w:rsidRPr="00F449BC">
        <w:rPr>
          <w:rFonts w:asciiTheme="majorHAnsi" w:hAnsiTheme="majorHAnsi"/>
          <w:color w:val="auto"/>
          <w:sz w:val="23"/>
          <w:szCs w:val="23"/>
        </w:rPr>
        <w:tab/>
        <w:t xml:space="preserve">    Use case ends.</w:t>
      </w:r>
      <w:r w:rsidR="004D5672">
        <w:rPr>
          <w:sz w:val="23"/>
          <w:szCs w:val="23"/>
        </w:rPr>
        <w:t xml:space="preserve"> </w:t>
      </w:r>
    </w:p>
    <w:p w14:paraId="63C1741D" w14:textId="77777777" w:rsidR="004274D6" w:rsidRDefault="00C02B50" w:rsidP="00A440C4">
      <w:pPr>
        <w:pStyle w:val="Heading1"/>
      </w:pPr>
      <w:bookmarkStart w:id="17" w:name="_Toc259126956"/>
      <w:r>
        <w:t>ARCHITECTURE</w:t>
      </w:r>
      <w:bookmarkEnd w:id="17"/>
    </w:p>
    <w:p w14:paraId="0F90680F" w14:textId="77777777" w:rsidR="004274D6" w:rsidRDefault="004274D6" w:rsidP="008561CA">
      <w:pPr>
        <w:tabs>
          <w:tab w:val="left" w:pos="8685"/>
        </w:tabs>
        <w:rPr>
          <w:szCs w:val="23"/>
        </w:rPr>
      </w:pPr>
      <w:r>
        <w:rPr>
          <w:szCs w:val="23"/>
        </w:rPr>
        <w:t>The application consists of three main components: GUI, Logic and Storage</w:t>
      </w:r>
      <w:r w:rsidR="008C0F33">
        <w:rPr>
          <w:szCs w:val="23"/>
        </w:rPr>
        <w:t xml:space="preserve"> and other </w:t>
      </w:r>
      <w:r w:rsidR="00997BE8">
        <w:rPr>
          <w:szCs w:val="23"/>
        </w:rPr>
        <w:t xml:space="preserve">helper </w:t>
      </w:r>
      <w:r w:rsidR="008C0F33">
        <w:rPr>
          <w:szCs w:val="23"/>
        </w:rPr>
        <w:t>subcomponents</w:t>
      </w:r>
      <w:r w:rsidR="008561CA">
        <w:rPr>
          <w:szCs w:val="23"/>
        </w:rPr>
        <w:t>.</w:t>
      </w:r>
      <w:r w:rsidR="008561CA">
        <w:rPr>
          <w:szCs w:val="23"/>
        </w:rPr>
        <w:tab/>
      </w:r>
    </w:p>
    <w:p w14:paraId="31F4D407" w14:textId="77777777" w:rsidR="00FF10EB" w:rsidRDefault="00EE66B8" w:rsidP="00FF10EB">
      <w:pPr>
        <w:keepNext/>
        <w:tabs>
          <w:tab w:val="left" w:pos="8685"/>
        </w:tabs>
        <w:jc w:val="center"/>
      </w:pPr>
      <w:r w:rsidRPr="00FF4525">
        <w:rPr>
          <w:lang w:val="en-SG"/>
        </w:rPr>
        <w:object w:dxaOrig="7206" w:dyaOrig="5401">
          <v:shape id="_x0000_i1025" type="#_x0000_t75" style="width:440.7pt;height:307.85pt" o:ole="">
            <v:imagedata r:id="rId17" o:title=""/>
          </v:shape>
          <o:OLEObject Type="Embed" ProgID="PowerPoint.Slide.12" ShapeID="_x0000_i1025" DrawAspect="Content" ObjectID="_1332871950" r:id="rId18"/>
        </w:object>
      </w:r>
    </w:p>
    <w:p w14:paraId="1876DC73" w14:textId="77777777" w:rsidR="008561CA" w:rsidRPr="009F60B0" w:rsidRDefault="00FF10EB" w:rsidP="00FF10EB">
      <w:pPr>
        <w:pStyle w:val="Caption"/>
        <w:jc w:val="center"/>
        <w:rPr>
          <w:color w:val="17375E" w:themeColor="text2" w:themeShade="BF"/>
        </w:rPr>
      </w:pPr>
      <w:r w:rsidRPr="009F60B0">
        <w:rPr>
          <w:color w:val="17375E" w:themeColor="text2" w:themeShade="BF"/>
        </w:rPr>
        <w:t xml:space="preserve">Figure </w:t>
      </w:r>
      <w:r w:rsidR="00054035" w:rsidRPr="009F60B0">
        <w:rPr>
          <w:color w:val="17375E" w:themeColor="text2" w:themeShade="BF"/>
        </w:rPr>
        <w:t>5</w:t>
      </w:r>
      <w:r w:rsidR="00D9310C" w:rsidRPr="009F60B0">
        <w:rPr>
          <w:color w:val="17375E" w:themeColor="text2" w:themeShade="BF"/>
        </w:rPr>
        <w:t xml:space="preserve">: </w:t>
      </w:r>
      <w:r w:rsidRPr="009F60B0">
        <w:rPr>
          <w:color w:val="17375E" w:themeColor="text2" w:themeShade="BF"/>
        </w:rPr>
        <w:t xml:space="preserve"> Architecture</w:t>
      </w:r>
    </w:p>
    <w:p w14:paraId="22F3DB55" w14:textId="77777777" w:rsidR="00414959" w:rsidRDefault="00414959" w:rsidP="00E94998">
      <w:pPr>
        <w:pStyle w:val="Heading2"/>
        <w:jc w:val="both"/>
      </w:pPr>
      <w:bookmarkStart w:id="18" w:name="_Toc259126957"/>
      <w:r>
        <w:lastRenderedPageBreak/>
        <w:t>GUI</w:t>
      </w:r>
      <w:bookmarkEnd w:id="18"/>
    </w:p>
    <w:p w14:paraId="4F1AEFF5" w14:textId="77777777" w:rsidR="00E94998" w:rsidRDefault="00074186" w:rsidP="00E94998">
      <w:pPr>
        <w:jc w:val="both"/>
        <w:rPr>
          <w:szCs w:val="23"/>
        </w:rPr>
      </w:pPr>
      <w:r w:rsidRPr="004335C1">
        <w:rPr>
          <w:b/>
          <w:szCs w:val="23"/>
        </w:rPr>
        <w:t>NETS</w:t>
      </w:r>
      <w:r>
        <w:rPr>
          <w:szCs w:val="23"/>
        </w:rPr>
        <w:t xml:space="preserve"> have three UI versions: </w:t>
      </w:r>
      <w:r w:rsidRPr="00454781">
        <w:rPr>
          <w:b/>
          <w:szCs w:val="23"/>
        </w:rPr>
        <w:t>Text UI</w:t>
      </w:r>
      <w:r>
        <w:rPr>
          <w:szCs w:val="23"/>
        </w:rPr>
        <w:t xml:space="preserve">, </w:t>
      </w:r>
      <w:r w:rsidR="0011057E">
        <w:rPr>
          <w:b/>
          <w:szCs w:val="23"/>
        </w:rPr>
        <w:t>WinForm</w:t>
      </w:r>
      <w:r w:rsidRPr="00454781">
        <w:rPr>
          <w:b/>
          <w:szCs w:val="23"/>
        </w:rPr>
        <w:t xml:space="preserve"> GUI</w:t>
      </w:r>
      <w:r>
        <w:rPr>
          <w:szCs w:val="23"/>
        </w:rPr>
        <w:t xml:space="preserve"> and </w:t>
      </w:r>
      <w:r w:rsidRPr="00454781">
        <w:rPr>
          <w:b/>
          <w:szCs w:val="23"/>
        </w:rPr>
        <w:t>WPF GUI</w:t>
      </w:r>
      <w:r>
        <w:rPr>
          <w:szCs w:val="23"/>
        </w:rPr>
        <w:t xml:space="preserve">. </w:t>
      </w:r>
      <w:r w:rsidR="00454781" w:rsidRPr="00454781">
        <w:rPr>
          <w:b/>
          <w:szCs w:val="23"/>
        </w:rPr>
        <w:t>Text UI</w:t>
      </w:r>
      <w:r w:rsidR="00454781">
        <w:rPr>
          <w:szCs w:val="23"/>
        </w:rPr>
        <w:t xml:space="preserve"> version is basically for debugging purpose and unrevealed to user. </w:t>
      </w:r>
      <w:r w:rsidR="00454781" w:rsidRPr="00454781">
        <w:rPr>
          <w:b/>
          <w:szCs w:val="23"/>
        </w:rPr>
        <w:t>WPF GUI</w:t>
      </w:r>
      <w:r w:rsidR="00454781">
        <w:rPr>
          <w:b/>
          <w:szCs w:val="23"/>
        </w:rPr>
        <w:t xml:space="preserve"> </w:t>
      </w:r>
      <w:r w:rsidR="001A02B1">
        <w:rPr>
          <w:szCs w:val="23"/>
        </w:rPr>
        <w:t xml:space="preserve">will be available in next releases. In this release, our main UI is </w:t>
      </w:r>
      <w:r w:rsidR="0011057E">
        <w:rPr>
          <w:b/>
          <w:szCs w:val="23"/>
        </w:rPr>
        <w:t>WinForm</w:t>
      </w:r>
      <w:r w:rsidR="001A02B1" w:rsidRPr="001A02B1">
        <w:rPr>
          <w:b/>
          <w:szCs w:val="23"/>
        </w:rPr>
        <w:t xml:space="preserve"> GUI</w:t>
      </w:r>
      <w:r w:rsidR="001A02B1">
        <w:rPr>
          <w:szCs w:val="23"/>
        </w:rPr>
        <w:t>, which is implemented using Window Form Library.</w:t>
      </w:r>
    </w:p>
    <w:p w14:paraId="70E1A51C" w14:textId="77777777" w:rsidR="00E94998" w:rsidRDefault="00AB7701" w:rsidP="00E94998">
      <w:pPr>
        <w:jc w:val="both"/>
        <w:rPr>
          <w:szCs w:val="23"/>
        </w:rPr>
      </w:pPr>
      <w:r>
        <w:rPr>
          <w:szCs w:val="23"/>
        </w:rPr>
        <w:br/>
        <w:t xml:space="preserve">We use </w:t>
      </w:r>
      <w:r w:rsidRPr="00A50682">
        <w:rPr>
          <w:b/>
          <w:szCs w:val="23"/>
        </w:rPr>
        <w:t>multithreading</w:t>
      </w:r>
      <w:r>
        <w:rPr>
          <w:szCs w:val="23"/>
        </w:rPr>
        <w:t xml:space="preserve"> to make our </w:t>
      </w:r>
      <w:r w:rsidRPr="00FF159E">
        <w:rPr>
          <w:b/>
          <w:szCs w:val="23"/>
        </w:rPr>
        <w:t>GUI</w:t>
      </w:r>
      <w:r>
        <w:rPr>
          <w:szCs w:val="23"/>
        </w:rPr>
        <w:t xml:space="preserve"> more responsive. </w:t>
      </w:r>
      <w:r w:rsidR="008C0140">
        <w:rPr>
          <w:szCs w:val="23"/>
        </w:rPr>
        <w:t xml:space="preserve">Also, </w:t>
      </w:r>
      <w:r w:rsidR="008C0140" w:rsidRPr="00A50682">
        <w:rPr>
          <w:b/>
          <w:szCs w:val="23"/>
        </w:rPr>
        <w:t>background worker</w:t>
      </w:r>
      <w:r w:rsidR="008C0140">
        <w:rPr>
          <w:szCs w:val="23"/>
        </w:rPr>
        <w:t xml:space="preserve"> allows </w:t>
      </w:r>
      <w:r w:rsidR="008C0140" w:rsidRPr="004335C1">
        <w:rPr>
          <w:b/>
          <w:szCs w:val="23"/>
        </w:rPr>
        <w:t>NETS</w:t>
      </w:r>
      <w:r w:rsidR="008C0140">
        <w:rPr>
          <w:szCs w:val="23"/>
        </w:rPr>
        <w:t xml:space="preserve"> to do IVLE sync in parallel with other sync jobs.</w:t>
      </w:r>
    </w:p>
    <w:p w14:paraId="369934CA" w14:textId="77777777" w:rsidR="00E94998" w:rsidRDefault="00FF159E" w:rsidP="00E94998">
      <w:pPr>
        <w:jc w:val="both"/>
        <w:rPr>
          <w:b/>
          <w:szCs w:val="23"/>
        </w:rPr>
      </w:pPr>
      <w:r>
        <w:rPr>
          <w:szCs w:val="23"/>
        </w:rPr>
        <w:br/>
      </w:r>
      <w:r w:rsidR="00750810" w:rsidRPr="00750810">
        <w:rPr>
          <w:szCs w:val="23"/>
        </w:rPr>
        <w:t>Moreover</w:t>
      </w:r>
      <w:r w:rsidR="00750810">
        <w:rPr>
          <w:b/>
          <w:szCs w:val="23"/>
        </w:rPr>
        <w:t xml:space="preserve">, </w:t>
      </w:r>
      <w:r w:rsidRPr="00FF159E">
        <w:rPr>
          <w:b/>
          <w:szCs w:val="23"/>
        </w:rPr>
        <w:t>Observer pattern</w:t>
      </w:r>
      <w:r>
        <w:rPr>
          <w:b/>
          <w:szCs w:val="23"/>
        </w:rPr>
        <w:t xml:space="preserve"> </w:t>
      </w:r>
      <w:r>
        <w:rPr>
          <w:szCs w:val="23"/>
        </w:rPr>
        <w:t xml:space="preserve">is used to make achieve loose coupling between </w:t>
      </w:r>
      <w:r w:rsidRPr="00FF159E">
        <w:rPr>
          <w:b/>
          <w:szCs w:val="23"/>
        </w:rPr>
        <w:t>GUI</w:t>
      </w:r>
      <w:r>
        <w:rPr>
          <w:szCs w:val="23"/>
        </w:rPr>
        <w:t xml:space="preserve"> and </w:t>
      </w:r>
      <w:r w:rsidRPr="00FF159E">
        <w:rPr>
          <w:b/>
          <w:szCs w:val="23"/>
        </w:rPr>
        <w:t>Logic</w:t>
      </w:r>
      <w:r w:rsidR="00750810">
        <w:rPr>
          <w:b/>
          <w:szCs w:val="23"/>
        </w:rPr>
        <w:t xml:space="preserve">. </w:t>
      </w:r>
    </w:p>
    <w:p w14:paraId="0031FE29" w14:textId="2E8AECBF" w:rsidR="00414959" w:rsidRDefault="008F6ED5" w:rsidP="00E94998">
      <w:pPr>
        <w:jc w:val="both"/>
        <w:rPr>
          <w:szCs w:val="23"/>
        </w:rPr>
      </w:pPr>
      <w:r>
        <w:rPr>
          <w:szCs w:val="23"/>
        </w:rPr>
        <w:br/>
      </w:r>
      <w:r w:rsidR="00F33963">
        <w:rPr>
          <w:szCs w:val="23"/>
        </w:rPr>
        <w:t xml:space="preserve">Our </w:t>
      </w:r>
      <w:r w:rsidR="00F33963" w:rsidRPr="003F7D42">
        <w:rPr>
          <w:b/>
          <w:szCs w:val="23"/>
        </w:rPr>
        <w:t>GUI</w:t>
      </w:r>
      <w:r w:rsidR="00F33963">
        <w:rPr>
          <w:szCs w:val="23"/>
        </w:rPr>
        <w:t xml:space="preserve"> is designed to </w:t>
      </w:r>
      <w:r w:rsidR="003F7D42">
        <w:rPr>
          <w:szCs w:val="23"/>
        </w:rPr>
        <w:t xml:space="preserve">be </w:t>
      </w:r>
      <w:r w:rsidR="003F7D42" w:rsidRPr="008A7C04">
        <w:rPr>
          <w:b/>
          <w:szCs w:val="23"/>
        </w:rPr>
        <w:t>fast</w:t>
      </w:r>
      <w:r w:rsidR="003F7D42">
        <w:rPr>
          <w:szCs w:val="23"/>
        </w:rPr>
        <w:t xml:space="preserve">, </w:t>
      </w:r>
      <w:r w:rsidR="003F7D42" w:rsidRPr="008A7C04">
        <w:rPr>
          <w:b/>
          <w:szCs w:val="23"/>
        </w:rPr>
        <w:t>responsive</w:t>
      </w:r>
      <w:r w:rsidR="00855B68">
        <w:rPr>
          <w:szCs w:val="23"/>
        </w:rPr>
        <w:t xml:space="preserve"> and </w:t>
      </w:r>
      <w:r w:rsidR="00855B68" w:rsidRPr="008A7C04">
        <w:rPr>
          <w:b/>
          <w:szCs w:val="23"/>
        </w:rPr>
        <w:t>resource-</w:t>
      </w:r>
      <w:r w:rsidR="003F7D42" w:rsidRPr="008A7C04">
        <w:rPr>
          <w:b/>
          <w:szCs w:val="23"/>
        </w:rPr>
        <w:t>effective</w:t>
      </w:r>
      <w:r w:rsidR="00F33963">
        <w:rPr>
          <w:szCs w:val="23"/>
        </w:rPr>
        <w:t xml:space="preserve">. We </w:t>
      </w:r>
      <w:r w:rsidR="001B15F3">
        <w:rPr>
          <w:szCs w:val="23"/>
        </w:rPr>
        <w:t xml:space="preserve">have </w:t>
      </w:r>
      <w:r w:rsidR="001B15F3" w:rsidRPr="008A7C04">
        <w:rPr>
          <w:b/>
          <w:szCs w:val="23"/>
        </w:rPr>
        <w:t>one Window Form</w:t>
      </w:r>
      <w:r w:rsidR="001B15F3">
        <w:rPr>
          <w:szCs w:val="23"/>
        </w:rPr>
        <w:t xml:space="preserve"> and </w:t>
      </w:r>
      <w:r w:rsidR="001B15F3" w:rsidRPr="008A7C04">
        <w:rPr>
          <w:b/>
          <w:szCs w:val="23"/>
        </w:rPr>
        <w:t>multiple Panels</w:t>
      </w:r>
      <w:r w:rsidR="001B15F3">
        <w:rPr>
          <w:szCs w:val="23"/>
        </w:rPr>
        <w:t xml:space="preserve">. Each time we want to display different pages, we can easily switch between Panels in only one Window Form. This is achieved by using </w:t>
      </w:r>
      <w:r w:rsidR="001B15F3" w:rsidRPr="008A7C04">
        <w:rPr>
          <w:b/>
          <w:szCs w:val="23"/>
        </w:rPr>
        <w:t>Tab Control</w:t>
      </w:r>
      <w:r w:rsidR="001B15F3">
        <w:rPr>
          <w:szCs w:val="23"/>
        </w:rPr>
        <w:t>, which is fast and responsive.</w:t>
      </w:r>
      <w:r w:rsidR="006E69F6">
        <w:rPr>
          <w:szCs w:val="23"/>
        </w:rPr>
        <w:t xml:space="preserve"> Creating many </w:t>
      </w:r>
      <w:r w:rsidR="006E69F6" w:rsidRPr="00DF4A1E">
        <w:rPr>
          <w:b/>
          <w:szCs w:val="23"/>
        </w:rPr>
        <w:t>Window Forms</w:t>
      </w:r>
      <w:r w:rsidR="006E69F6">
        <w:rPr>
          <w:szCs w:val="23"/>
        </w:rPr>
        <w:t xml:space="preserve"> or changing Panels without using </w:t>
      </w:r>
      <w:r w:rsidR="006E69F6" w:rsidRPr="00DF4A1E">
        <w:rPr>
          <w:b/>
          <w:szCs w:val="23"/>
        </w:rPr>
        <w:t>Tab Control</w:t>
      </w:r>
      <w:r w:rsidR="006E69F6">
        <w:rPr>
          <w:szCs w:val="23"/>
        </w:rPr>
        <w:t xml:space="preserve"> could be slow and cost more resources.</w:t>
      </w:r>
    </w:p>
    <w:p w14:paraId="18F019CD" w14:textId="77777777" w:rsidR="006E69F6" w:rsidRPr="00143713" w:rsidRDefault="001C3454" w:rsidP="00E94998">
      <w:pPr>
        <w:jc w:val="both"/>
        <w:rPr>
          <w:szCs w:val="23"/>
        </w:rPr>
      </w:pPr>
      <w:r>
        <w:rPr>
          <w:szCs w:val="23"/>
        </w:rPr>
        <w:br/>
        <w:t xml:space="preserve">Lastly, we have one central </w:t>
      </w:r>
      <w:r w:rsidR="00143713">
        <w:rPr>
          <w:szCs w:val="23"/>
        </w:rPr>
        <w:t xml:space="preserve">class to handle events occurring in </w:t>
      </w:r>
      <w:r w:rsidR="00143713" w:rsidRPr="00143713">
        <w:rPr>
          <w:b/>
          <w:szCs w:val="23"/>
        </w:rPr>
        <w:t>GUI</w:t>
      </w:r>
      <w:r w:rsidR="00143713">
        <w:rPr>
          <w:b/>
          <w:szCs w:val="23"/>
        </w:rPr>
        <w:t xml:space="preserve"> </w:t>
      </w:r>
      <w:r w:rsidR="00143713">
        <w:rPr>
          <w:szCs w:val="23"/>
        </w:rPr>
        <w:t xml:space="preserve">called </w:t>
      </w:r>
      <w:r w:rsidR="00143713" w:rsidRPr="00143713">
        <w:rPr>
          <w:b/>
          <w:szCs w:val="23"/>
        </w:rPr>
        <w:t>GUIEventHandler</w:t>
      </w:r>
      <w:r w:rsidR="00143713">
        <w:rPr>
          <w:b/>
          <w:szCs w:val="23"/>
        </w:rPr>
        <w:t>.</w:t>
      </w:r>
      <w:r w:rsidR="00143713">
        <w:rPr>
          <w:szCs w:val="23"/>
        </w:rPr>
        <w:t xml:space="preserve"> Its presence allows us to maxim</w:t>
      </w:r>
      <w:r w:rsidR="007310FF">
        <w:rPr>
          <w:szCs w:val="23"/>
        </w:rPr>
        <w:t xml:space="preserve">ize the change of </w:t>
      </w:r>
      <w:r w:rsidR="007310FF" w:rsidRPr="004335C1">
        <w:rPr>
          <w:b/>
          <w:szCs w:val="23"/>
        </w:rPr>
        <w:t>reusing codes</w:t>
      </w:r>
      <w:r w:rsidR="00520731">
        <w:rPr>
          <w:szCs w:val="23"/>
        </w:rPr>
        <w:t xml:space="preserve">, especially when many </w:t>
      </w:r>
      <w:r w:rsidR="007310FF">
        <w:rPr>
          <w:szCs w:val="23"/>
        </w:rPr>
        <w:t xml:space="preserve">classes </w:t>
      </w:r>
      <w:r w:rsidR="008F62D4">
        <w:rPr>
          <w:szCs w:val="23"/>
        </w:rPr>
        <w:t>listen</w:t>
      </w:r>
      <w:r w:rsidR="007310FF">
        <w:rPr>
          <w:szCs w:val="23"/>
        </w:rPr>
        <w:t xml:space="preserve"> to the same events.</w:t>
      </w:r>
      <w:r w:rsidR="00143713">
        <w:rPr>
          <w:szCs w:val="23"/>
        </w:rPr>
        <w:t xml:space="preserve"> </w:t>
      </w:r>
    </w:p>
    <w:p w14:paraId="4E1A9C13" w14:textId="77777777" w:rsidR="00414959" w:rsidRDefault="00414959" w:rsidP="00E94998">
      <w:pPr>
        <w:pStyle w:val="Heading2"/>
        <w:jc w:val="both"/>
      </w:pPr>
      <w:bookmarkStart w:id="19" w:name="_Toc259126958"/>
      <w:r>
        <w:t>Logic</w:t>
      </w:r>
      <w:bookmarkEnd w:id="19"/>
    </w:p>
    <w:p w14:paraId="6DE25B80" w14:textId="77777777" w:rsidR="00414959" w:rsidRDefault="009504FB" w:rsidP="00E94998">
      <w:pPr>
        <w:jc w:val="both"/>
        <w:rPr>
          <w:rFonts w:cs="Cambria"/>
          <w:color w:val="000000"/>
          <w:szCs w:val="23"/>
          <w:lang w:eastAsia="en-US"/>
        </w:rPr>
      </w:pPr>
      <w:r w:rsidRPr="002629E0">
        <w:rPr>
          <w:b/>
          <w:lang w:eastAsia="en-US" w:bidi="en-US"/>
        </w:rPr>
        <w:t>Logic</w:t>
      </w:r>
      <w:r>
        <w:rPr>
          <w:lang w:eastAsia="en-US" w:bidi="en-US"/>
        </w:rPr>
        <w:t xml:space="preserve"> is the core components of the program.</w:t>
      </w:r>
      <w:r w:rsidR="002629E0">
        <w:rPr>
          <w:lang w:eastAsia="en-US" w:bidi="en-US"/>
        </w:rPr>
        <w:t xml:space="preserve"> It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can detect file mani</w:t>
      </w:r>
      <w:r w:rsidR="00C33290">
        <w:rPr>
          <w:rFonts w:cs="Cambria"/>
          <w:color w:val="000000"/>
          <w:szCs w:val="23"/>
          <w:lang w:eastAsia="en-US"/>
        </w:rPr>
        <w:t>pulation inside</w:t>
      </w:r>
      <w:r w:rsidR="004335C1">
        <w:rPr>
          <w:rFonts w:cs="Cambria"/>
          <w:color w:val="000000"/>
          <w:szCs w:val="23"/>
          <w:lang w:eastAsia="en-US"/>
        </w:rPr>
        <w:t xml:space="preserve"> a particular folder</w:t>
      </w:r>
      <w:r w:rsidR="00032DA5">
        <w:rPr>
          <w:rFonts w:cs="Cambria"/>
          <w:color w:val="000000"/>
          <w:szCs w:val="23"/>
          <w:lang w:eastAsia="en-US"/>
        </w:rPr>
        <w:t xml:space="preserve"> based on information from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</w:t>
      </w:r>
      <w:r w:rsidR="00937EAC">
        <w:rPr>
          <w:rFonts w:cs="Cambria"/>
          <w:color w:val="000000"/>
          <w:szCs w:val="23"/>
          <w:lang w:eastAsia="en-US"/>
        </w:rPr>
        <w:t>the last synchronized job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. </w:t>
      </w:r>
      <w:r w:rsidR="004B2E67">
        <w:rPr>
          <w:rFonts w:cs="Cambria"/>
          <w:color w:val="000000"/>
          <w:szCs w:val="23"/>
          <w:lang w:eastAsia="en-US"/>
        </w:rPr>
        <w:t>After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user </w:t>
      </w:r>
      <w:r w:rsidR="0044334B">
        <w:rPr>
          <w:rFonts w:cs="Cambria"/>
          <w:color w:val="000000"/>
          <w:szCs w:val="23"/>
          <w:lang w:eastAsia="en-US"/>
        </w:rPr>
        <w:t>sync two folders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, </w:t>
      </w:r>
      <w:r w:rsidR="004B2E67">
        <w:rPr>
          <w:rFonts w:cs="Cambria"/>
          <w:color w:val="000000"/>
          <w:szCs w:val="23"/>
          <w:lang w:eastAsia="en-US"/>
        </w:rPr>
        <w:t>file information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in</w:t>
      </w:r>
      <w:r w:rsidR="009D69F5">
        <w:rPr>
          <w:rFonts w:cs="Cambria"/>
          <w:color w:val="000000"/>
          <w:szCs w:val="23"/>
          <w:lang w:eastAsia="en-US"/>
        </w:rPr>
        <w:t>side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</w:t>
      </w:r>
      <w:r w:rsidR="004B2E67">
        <w:rPr>
          <w:rFonts w:cs="Cambria"/>
          <w:color w:val="000000"/>
          <w:szCs w:val="23"/>
          <w:lang w:eastAsia="en-US"/>
        </w:rPr>
        <w:t xml:space="preserve">each </w:t>
      </w:r>
      <w:r w:rsidR="00414959" w:rsidRPr="00414959">
        <w:rPr>
          <w:rFonts w:cs="Cambria"/>
          <w:color w:val="000000"/>
          <w:szCs w:val="23"/>
          <w:lang w:eastAsia="en-US"/>
        </w:rPr>
        <w:t>folder will be saved</w:t>
      </w:r>
      <w:r w:rsidR="004B2E67">
        <w:rPr>
          <w:rFonts w:cs="Cambria"/>
          <w:color w:val="000000"/>
          <w:szCs w:val="23"/>
          <w:lang w:eastAsia="en-US"/>
        </w:rPr>
        <w:t xml:space="preserve"> by </w:t>
      </w:r>
      <w:r w:rsidR="004B2E67" w:rsidRPr="00DC5006">
        <w:rPr>
          <w:rFonts w:cs="Cambria"/>
          <w:b/>
          <w:color w:val="000000"/>
          <w:szCs w:val="23"/>
          <w:lang w:eastAsia="en-US"/>
        </w:rPr>
        <w:t>Storage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. When users </w:t>
      </w:r>
      <w:r w:rsidR="00866C85">
        <w:rPr>
          <w:rFonts w:cs="Cambria"/>
          <w:color w:val="000000"/>
          <w:szCs w:val="23"/>
          <w:lang w:eastAsia="en-US"/>
        </w:rPr>
        <w:t>sync these two folders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again, </w:t>
      </w:r>
      <w:r w:rsidR="001C7DD5" w:rsidRPr="001C7DD5">
        <w:rPr>
          <w:rFonts w:cs="Cambria"/>
          <w:b/>
          <w:color w:val="000000"/>
          <w:szCs w:val="23"/>
          <w:lang w:eastAsia="en-US"/>
        </w:rPr>
        <w:t>Logic</w:t>
      </w:r>
      <w:r w:rsidR="001C7DD5">
        <w:rPr>
          <w:rFonts w:cs="Cambria"/>
          <w:color w:val="000000"/>
          <w:szCs w:val="23"/>
          <w:lang w:eastAsia="en-US"/>
        </w:rPr>
        <w:t xml:space="preserve"> can detect changes inside each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folder and reconcile two folders based on last synchronizing repository. </w:t>
      </w:r>
    </w:p>
    <w:p w14:paraId="1FDD1E4F" w14:textId="77777777" w:rsidR="00E65A68" w:rsidRPr="00414959" w:rsidRDefault="00E65A68" w:rsidP="00E94998">
      <w:p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</w:p>
    <w:p w14:paraId="3CC748FA" w14:textId="77777777" w:rsidR="008E511E" w:rsidRDefault="00307434" w:rsidP="00E94998">
      <w:pPr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The file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information is stored as </w:t>
      </w:r>
      <w:r w:rsidR="00414959" w:rsidRPr="002209BF">
        <w:rPr>
          <w:rFonts w:cs="Cambria"/>
          <w:b/>
          <w:color w:val="000000"/>
          <w:szCs w:val="23"/>
          <w:lang w:eastAsia="en-US"/>
        </w:rPr>
        <w:t>metadata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in a centralized database. We use both </w:t>
      </w:r>
      <w:r w:rsidR="00414959" w:rsidRPr="002209BF">
        <w:rPr>
          <w:rFonts w:cs="Cambria"/>
          <w:b/>
          <w:color w:val="000000"/>
          <w:szCs w:val="23"/>
          <w:lang w:eastAsia="en-US"/>
        </w:rPr>
        <w:t>checksum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and </w:t>
      </w:r>
      <w:r w:rsidR="00414959" w:rsidRPr="002209BF">
        <w:rPr>
          <w:rFonts w:cs="Cambria"/>
          <w:b/>
          <w:color w:val="000000"/>
          <w:szCs w:val="23"/>
          <w:lang w:eastAsia="en-US"/>
        </w:rPr>
        <w:t>last date modified</w:t>
      </w:r>
      <w:r w:rsidR="00414959" w:rsidRPr="00414959">
        <w:rPr>
          <w:rFonts w:cs="Cambria"/>
          <w:color w:val="000000"/>
          <w:szCs w:val="23"/>
          <w:lang w:eastAsia="en-US"/>
        </w:rPr>
        <w:t xml:space="preserve"> for metadata.</w:t>
      </w:r>
    </w:p>
    <w:p w14:paraId="00E08A41" w14:textId="7B0F2147" w:rsidR="00414959" w:rsidRDefault="004E5C93" w:rsidP="00E94998">
      <w:pPr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br/>
        <w:t xml:space="preserve">That is how our </w:t>
      </w:r>
      <w:r w:rsidRPr="004E5C93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 works. Besides, we also strive to improve the cohesion and loose coupling inside </w:t>
      </w:r>
      <w:r w:rsidRPr="00A72748">
        <w:rPr>
          <w:rFonts w:cs="Cambria"/>
          <w:b/>
          <w:color w:val="000000"/>
          <w:szCs w:val="23"/>
          <w:lang w:eastAsia="en-US"/>
        </w:rPr>
        <w:t>Logic</w:t>
      </w:r>
      <w:r w:rsidR="00A72748">
        <w:rPr>
          <w:rFonts w:cs="Cambria"/>
          <w:color w:val="000000"/>
          <w:szCs w:val="23"/>
          <w:lang w:eastAsia="en-US"/>
        </w:rPr>
        <w:t>. The task of detecting the changes in each folder</w:t>
      </w:r>
      <w:r w:rsidR="00EF2C38">
        <w:rPr>
          <w:rFonts w:cs="Cambria"/>
          <w:color w:val="000000"/>
          <w:szCs w:val="23"/>
          <w:lang w:eastAsia="en-US"/>
        </w:rPr>
        <w:t xml:space="preserve"> is separated from</w:t>
      </w:r>
      <w:r w:rsidR="00A72748">
        <w:rPr>
          <w:rFonts w:cs="Cambria"/>
          <w:color w:val="000000"/>
          <w:szCs w:val="23"/>
          <w:lang w:eastAsia="en-US"/>
        </w:rPr>
        <w:t xml:space="preserve"> reconciling them.</w:t>
      </w:r>
      <w:r w:rsidR="00183305">
        <w:rPr>
          <w:rFonts w:cs="Cambria"/>
          <w:color w:val="000000"/>
          <w:szCs w:val="23"/>
          <w:lang w:eastAsia="en-US"/>
        </w:rPr>
        <w:t xml:space="preserve"> For each sync job, </w:t>
      </w:r>
      <w:r w:rsidR="00820521">
        <w:rPr>
          <w:rFonts w:cs="Cambria"/>
          <w:color w:val="000000"/>
          <w:szCs w:val="23"/>
          <w:lang w:eastAsia="en-US"/>
        </w:rPr>
        <w:t xml:space="preserve">a list of differences of two folders will be produced from </w:t>
      </w:r>
      <w:r w:rsidR="00820521" w:rsidRPr="00D95C3A">
        <w:rPr>
          <w:rFonts w:cs="Cambria"/>
          <w:b/>
          <w:color w:val="000000"/>
          <w:szCs w:val="23"/>
          <w:lang w:eastAsia="en-US"/>
        </w:rPr>
        <w:t>detecting task</w:t>
      </w:r>
      <w:r w:rsidR="00820521">
        <w:rPr>
          <w:rFonts w:cs="Cambria"/>
          <w:color w:val="000000"/>
          <w:szCs w:val="23"/>
          <w:lang w:eastAsia="en-US"/>
        </w:rPr>
        <w:t xml:space="preserve"> and handled by </w:t>
      </w:r>
      <w:r w:rsidR="00820521" w:rsidRPr="00D95C3A">
        <w:rPr>
          <w:rFonts w:cs="Cambria"/>
          <w:b/>
          <w:color w:val="000000"/>
          <w:szCs w:val="23"/>
          <w:lang w:eastAsia="en-US"/>
        </w:rPr>
        <w:t>reconciling task</w:t>
      </w:r>
      <w:r w:rsidR="00820521">
        <w:rPr>
          <w:rFonts w:cs="Cambria"/>
          <w:color w:val="000000"/>
          <w:szCs w:val="23"/>
          <w:lang w:eastAsia="en-US"/>
        </w:rPr>
        <w:t xml:space="preserve"> after that.</w:t>
      </w:r>
    </w:p>
    <w:p w14:paraId="41249304" w14:textId="77777777" w:rsidR="0098636E" w:rsidRDefault="0098636E" w:rsidP="00E94998">
      <w:pPr>
        <w:jc w:val="both"/>
        <w:rPr>
          <w:rFonts w:cs="Cambria"/>
          <w:color w:val="000000"/>
          <w:szCs w:val="23"/>
          <w:lang w:eastAsia="en-US"/>
        </w:rPr>
      </w:pPr>
    </w:p>
    <w:p w14:paraId="4919BD90" w14:textId="77777777" w:rsidR="00574D8C" w:rsidRDefault="0098636E" w:rsidP="00E94998">
      <w:pPr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To prevent </w:t>
      </w:r>
      <w:r w:rsidRPr="0098636E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b/>
          <w:color w:val="000000"/>
          <w:szCs w:val="23"/>
          <w:lang w:eastAsia="en-US"/>
        </w:rPr>
        <w:t xml:space="preserve"> </w:t>
      </w:r>
      <w:r>
        <w:rPr>
          <w:rFonts w:cs="Cambria"/>
          <w:color w:val="000000"/>
          <w:szCs w:val="23"/>
          <w:lang w:eastAsia="en-US"/>
        </w:rPr>
        <w:t xml:space="preserve">from accessing into different classes in </w:t>
      </w:r>
      <w:r w:rsidRPr="0098636E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, we apply </w:t>
      </w:r>
      <w:r w:rsidRPr="0098636E">
        <w:rPr>
          <w:rFonts w:cs="Cambria"/>
          <w:b/>
          <w:color w:val="000000"/>
          <w:szCs w:val="23"/>
          <w:lang w:eastAsia="en-US"/>
        </w:rPr>
        <w:t>Façade pattern</w:t>
      </w:r>
      <w:r w:rsidR="00137CC2">
        <w:rPr>
          <w:rFonts w:cs="Cambria"/>
          <w:color w:val="000000"/>
          <w:szCs w:val="23"/>
          <w:lang w:eastAsia="en-US"/>
        </w:rPr>
        <w:t xml:space="preserve"> and provide </w:t>
      </w:r>
      <w:r w:rsidR="00137CC2" w:rsidRPr="00137CC2">
        <w:rPr>
          <w:rFonts w:cs="Cambria"/>
          <w:b/>
          <w:color w:val="000000"/>
          <w:szCs w:val="23"/>
          <w:lang w:eastAsia="en-US"/>
        </w:rPr>
        <w:t>LogicFacade</w:t>
      </w:r>
      <w:r w:rsidR="00137CC2">
        <w:rPr>
          <w:rFonts w:cs="Cambria"/>
          <w:b/>
          <w:color w:val="000000"/>
          <w:szCs w:val="23"/>
          <w:lang w:eastAsia="en-US"/>
        </w:rPr>
        <w:t xml:space="preserve"> </w:t>
      </w:r>
      <w:r w:rsidR="009406E3">
        <w:rPr>
          <w:rFonts w:cs="Cambria"/>
          <w:color w:val="000000"/>
          <w:szCs w:val="23"/>
          <w:lang w:eastAsia="en-US"/>
        </w:rPr>
        <w:t>as an interface</w:t>
      </w:r>
      <w:r w:rsidR="00137CC2">
        <w:rPr>
          <w:rFonts w:cs="Cambria"/>
          <w:color w:val="000000"/>
          <w:szCs w:val="23"/>
          <w:lang w:eastAsia="en-US"/>
        </w:rPr>
        <w:t xml:space="preserve"> between </w:t>
      </w:r>
      <w:r w:rsidR="00137CC2" w:rsidRPr="00137CC2">
        <w:rPr>
          <w:rFonts w:cs="Cambria"/>
          <w:b/>
          <w:color w:val="000000"/>
          <w:szCs w:val="23"/>
          <w:lang w:eastAsia="en-US"/>
        </w:rPr>
        <w:t>GUI</w:t>
      </w:r>
      <w:r w:rsidR="00137CC2">
        <w:rPr>
          <w:rFonts w:cs="Cambria"/>
          <w:color w:val="000000"/>
          <w:szCs w:val="23"/>
          <w:lang w:eastAsia="en-US"/>
        </w:rPr>
        <w:t xml:space="preserve"> and </w:t>
      </w:r>
      <w:r w:rsidR="00137CC2" w:rsidRPr="00137CC2">
        <w:rPr>
          <w:rFonts w:cs="Cambria"/>
          <w:b/>
          <w:color w:val="000000"/>
          <w:szCs w:val="23"/>
          <w:lang w:eastAsia="en-US"/>
        </w:rPr>
        <w:t>Logic</w:t>
      </w:r>
      <w:r w:rsidR="00137CC2">
        <w:rPr>
          <w:rFonts w:cs="Cambria"/>
          <w:b/>
          <w:color w:val="000000"/>
          <w:szCs w:val="23"/>
          <w:lang w:eastAsia="en-US"/>
        </w:rPr>
        <w:t>.</w:t>
      </w:r>
      <w:r w:rsidR="00137CC2">
        <w:rPr>
          <w:rFonts w:cs="Cambria"/>
          <w:color w:val="000000"/>
          <w:szCs w:val="23"/>
          <w:lang w:eastAsia="en-US"/>
        </w:rPr>
        <w:t xml:space="preserve"> Each time </w:t>
      </w:r>
      <w:r w:rsidR="00137CC2" w:rsidRPr="00137CC2">
        <w:rPr>
          <w:rFonts w:cs="Cambria"/>
          <w:b/>
          <w:color w:val="000000"/>
          <w:szCs w:val="23"/>
          <w:lang w:eastAsia="en-US"/>
        </w:rPr>
        <w:t>LogicFacade</w:t>
      </w:r>
      <w:r w:rsidR="00137CC2">
        <w:rPr>
          <w:rFonts w:cs="Cambria"/>
          <w:b/>
          <w:color w:val="000000"/>
          <w:szCs w:val="23"/>
          <w:lang w:eastAsia="en-US"/>
        </w:rPr>
        <w:t xml:space="preserve"> </w:t>
      </w:r>
      <w:r w:rsidR="00137CC2">
        <w:rPr>
          <w:rFonts w:cs="Cambria"/>
          <w:color w:val="000000"/>
          <w:szCs w:val="23"/>
          <w:lang w:eastAsia="en-US"/>
        </w:rPr>
        <w:t xml:space="preserve">receives a sync job passed from </w:t>
      </w:r>
      <w:r w:rsidR="00137CC2" w:rsidRPr="00137CC2">
        <w:rPr>
          <w:rFonts w:cs="Cambria"/>
          <w:b/>
          <w:color w:val="000000"/>
          <w:szCs w:val="23"/>
          <w:lang w:eastAsia="en-US"/>
        </w:rPr>
        <w:t>GUI</w:t>
      </w:r>
      <w:r w:rsidR="00137CC2">
        <w:rPr>
          <w:rFonts w:cs="Cambria"/>
          <w:color w:val="000000"/>
          <w:szCs w:val="23"/>
          <w:lang w:eastAsia="en-US"/>
        </w:rPr>
        <w:t xml:space="preserve">, it will handle by calling other classes in </w:t>
      </w:r>
      <w:r w:rsidR="00137CC2" w:rsidRPr="00137CC2">
        <w:rPr>
          <w:rFonts w:cs="Cambria"/>
          <w:b/>
          <w:color w:val="000000"/>
          <w:szCs w:val="23"/>
          <w:lang w:eastAsia="en-US"/>
        </w:rPr>
        <w:t>Logic</w:t>
      </w:r>
      <w:r w:rsidR="00137CC2">
        <w:rPr>
          <w:rFonts w:cs="Cambria"/>
          <w:color w:val="000000"/>
          <w:szCs w:val="23"/>
          <w:lang w:eastAsia="en-US"/>
        </w:rPr>
        <w:t xml:space="preserve"> accordingly.</w:t>
      </w:r>
    </w:p>
    <w:p w14:paraId="3328CB29" w14:textId="0B93068E" w:rsidR="0098636E" w:rsidRPr="00137CC2" w:rsidRDefault="007E4DC1" w:rsidP="00E94998">
      <w:pPr>
        <w:jc w:val="both"/>
        <w:rPr>
          <w:lang w:eastAsia="en-US" w:bidi="en-US"/>
        </w:rPr>
      </w:pPr>
      <w:r>
        <w:rPr>
          <w:rFonts w:cs="Cambria"/>
          <w:color w:val="000000"/>
          <w:szCs w:val="23"/>
          <w:lang w:eastAsia="en-US"/>
        </w:rPr>
        <w:br/>
      </w:r>
      <w:r w:rsidRPr="00C9188F">
        <w:rPr>
          <w:rFonts w:cs="Cambria"/>
          <w:b/>
          <w:color w:val="000000"/>
          <w:szCs w:val="23"/>
          <w:lang w:eastAsia="en-US"/>
        </w:rPr>
        <w:t>IVLE Sync</w:t>
      </w:r>
      <w:r>
        <w:rPr>
          <w:rFonts w:cs="Cambria"/>
          <w:color w:val="000000"/>
          <w:szCs w:val="23"/>
          <w:lang w:eastAsia="en-US"/>
        </w:rPr>
        <w:t xml:space="preserve"> use one-way sync to update the local folder according to </w:t>
      </w:r>
      <w:r w:rsidRPr="00C9188F">
        <w:rPr>
          <w:rFonts w:cs="Cambria"/>
          <w:b/>
          <w:color w:val="000000"/>
          <w:szCs w:val="23"/>
          <w:lang w:eastAsia="en-US"/>
        </w:rPr>
        <w:t>IVLE</w:t>
      </w:r>
      <w:r>
        <w:rPr>
          <w:rFonts w:cs="Cambria"/>
          <w:color w:val="000000"/>
          <w:szCs w:val="23"/>
          <w:lang w:eastAsia="en-US"/>
        </w:rPr>
        <w:t xml:space="preserve"> module workbins. It uses the same synchronization logic as one-way sync but different IO methods.</w:t>
      </w:r>
      <w:r w:rsidR="009C6106">
        <w:rPr>
          <w:rFonts w:cs="Cambria"/>
          <w:color w:val="000000"/>
          <w:szCs w:val="23"/>
          <w:lang w:eastAsia="en-US"/>
        </w:rPr>
        <w:t xml:space="preserve"> Logic provides </w:t>
      </w:r>
      <w:r w:rsidR="009C6106" w:rsidRPr="00C9188F">
        <w:rPr>
          <w:rFonts w:cs="Cambria"/>
          <w:b/>
          <w:color w:val="000000"/>
          <w:szCs w:val="23"/>
          <w:lang w:eastAsia="en-US"/>
        </w:rPr>
        <w:t>IVLEHandler</w:t>
      </w:r>
      <w:r w:rsidR="009C6106">
        <w:rPr>
          <w:rFonts w:cs="Cambria"/>
          <w:color w:val="000000"/>
          <w:szCs w:val="23"/>
          <w:lang w:eastAsia="en-US"/>
        </w:rPr>
        <w:t xml:space="preserve"> to handle </w:t>
      </w:r>
      <w:r w:rsidR="009C6106" w:rsidRPr="00C9188F">
        <w:rPr>
          <w:rFonts w:cs="Cambria"/>
          <w:b/>
          <w:color w:val="000000"/>
          <w:szCs w:val="23"/>
          <w:lang w:eastAsia="en-US"/>
        </w:rPr>
        <w:t>IVLE</w:t>
      </w:r>
      <w:r w:rsidR="009C6106">
        <w:rPr>
          <w:rFonts w:cs="Cambria"/>
          <w:color w:val="000000"/>
          <w:szCs w:val="23"/>
          <w:lang w:eastAsia="en-US"/>
        </w:rPr>
        <w:t xml:space="preserve"> logic.</w:t>
      </w:r>
    </w:p>
    <w:p w14:paraId="3F06A682" w14:textId="77777777" w:rsidR="00414959" w:rsidRPr="00414959" w:rsidRDefault="00414959" w:rsidP="00E94998">
      <w:pPr>
        <w:ind w:left="720"/>
        <w:jc w:val="both"/>
        <w:rPr>
          <w:lang w:eastAsia="en-US" w:bidi="en-US"/>
        </w:rPr>
      </w:pPr>
    </w:p>
    <w:p w14:paraId="7D2E8F0E" w14:textId="77777777" w:rsidR="00E70DCE" w:rsidRDefault="00E70DCE" w:rsidP="00E94998">
      <w:pPr>
        <w:pStyle w:val="Heading2"/>
        <w:jc w:val="both"/>
      </w:pPr>
      <w:bookmarkStart w:id="20" w:name="_Toc259126959"/>
      <w:r>
        <w:lastRenderedPageBreak/>
        <w:t>Storage</w:t>
      </w:r>
      <w:bookmarkEnd w:id="20"/>
    </w:p>
    <w:p w14:paraId="2F05E30C" w14:textId="154B3B5B" w:rsidR="00C76392" w:rsidRDefault="00C76392" w:rsidP="00E94998">
      <w:pPr>
        <w:jc w:val="both"/>
        <w:rPr>
          <w:szCs w:val="23"/>
        </w:rPr>
      </w:pPr>
      <w:r>
        <w:rPr>
          <w:szCs w:val="23"/>
        </w:rPr>
        <w:t>Storage component includes service classes to manage underlying data of the running program, including metadata, profile, setting and logger information. To ensure read/write speed to these data</w:t>
      </w:r>
      <w:r w:rsidR="00273988">
        <w:rPr>
          <w:szCs w:val="23"/>
        </w:rPr>
        <w:t>, most frequently used information is stored in memory (RAM) and written back to file at certain occasions.</w:t>
      </w:r>
    </w:p>
    <w:p w14:paraId="0230D5F3" w14:textId="77777777" w:rsidR="00273988" w:rsidRDefault="00273988" w:rsidP="00E94998">
      <w:pPr>
        <w:jc w:val="both"/>
        <w:rPr>
          <w:szCs w:val="23"/>
        </w:rPr>
      </w:pPr>
    </w:p>
    <w:p w14:paraId="30543630" w14:textId="7FF36C50" w:rsidR="007D3843" w:rsidRPr="007D3843" w:rsidRDefault="007D3843" w:rsidP="00E94998">
      <w:pPr>
        <w:jc w:val="both"/>
        <w:rPr>
          <w:szCs w:val="23"/>
        </w:rPr>
      </w:pPr>
      <w:r>
        <w:rPr>
          <w:szCs w:val="23"/>
        </w:rPr>
        <w:t xml:space="preserve">All Storage components implements </w:t>
      </w:r>
      <w:r w:rsidRPr="007D3843">
        <w:rPr>
          <w:b/>
          <w:szCs w:val="23"/>
        </w:rPr>
        <w:t>Singleton pattern</w:t>
      </w:r>
      <w:r>
        <w:rPr>
          <w:szCs w:val="23"/>
        </w:rPr>
        <w:t xml:space="preserve"> with the </w:t>
      </w:r>
      <w:r w:rsidRPr="007D3843">
        <w:rPr>
          <w:b/>
          <w:szCs w:val="23"/>
        </w:rPr>
        <w:t>StorageFacade</w:t>
      </w:r>
      <w:r>
        <w:rPr>
          <w:szCs w:val="23"/>
        </w:rPr>
        <w:t xml:space="preserve"> as the interface with Logic components</w:t>
      </w:r>
      <w:r w:rsidR="00D41DAC">
        <w:rPr>
          <w:szCs w:val="23"/>
        </w:rPr>
        <w:t>.</w:t>
      </w:r>
    </w:p>
    <w:p w14:paraId="29AFA4C8" w14:textId="77777777" w:rsidR="007D3843" w:rsidRDefault="007D3843" w:rsidP="00E94998">
      <w:pPr>
        <w:jc w:val="both"/>
        <w:rPr>
          <w:szCs w:val="23"/>
        </w:rPr>
      </w:pPr>
    </w:p>
    <w:p w14:paraId="7E331760" w14:textId="77777777" w:rsidR="00E70DCE" w:rsidRDefault="00E70DCE" w:rsidP="00E94998">
      <w:pPr>
        <w:jc w:val="both"/>
        <w:rPr>
          <w:szCs w:val="23"/>
        </w:rPr>
      </w:pPr>
      <w:r>
        <w:rPr>
          <w:szCs w:val="23"/>
        </w:rPr>
        <w:t>Currently no outside database library is used. However, the way information is stored and retrieved is highly optimized.</w:t>
      </w:r>
    </w:p>
    <w:p w14:paraId="0914B17E" w14:textId="77777777" w:rsidR="0010507B" w:rsidRPr="0010507B" w:rsidRDefault="0010507B" w:rsidP="00E94998">
      <w:pPr>
        <w:jc w:val="both"/>
        <w:rPr>
          <w:sz w:val="12"/>
          <w:szCs w:val="12"/>
        </w:rPr>
      </w:pPr>
    </w:p>
    <w:p w14:paraId="79E9ECBC" w14:textId="1FD0B5B3" w:rsidR="005043EF" w:rsidRPr="00CC5790" w:rsidRDefault="005043EF" w:rsidP="00E94998">
      <w:pPr>
        <w:pStyle w:val="ListParagraph"/>
        <w:numPr>
          <w:ilvl w:val="0"/>
          <w:numId w:val="19"/>
        </w:numPr>
        <w:autoSpaceDE w:val="0"/>
        <w:autoSpaceDN w:val="0"/>
        <w:adjustRightInd w:val="0"/>
        <w:jc w:val="both"/>
        <w:rPr>
          <w:rFonts w:cs="Cambria"/>
          <w:i/>
          <w:color w:val="000000"/>
          <w:szCs w:val="23"/>
          <w:lang w:eastAsia="en-US"/>
        </w:rPr>
      </w:pPr>
      <w:r w:rsidRPr="00CC5790">
        <w:rPr>
          <w:i/>
          <w:lang w:eastAsia="en-US" w:bidi="en-US"/>
        </w:rPr>
        <w:t xml:space="preserve">Note: </w:t>
      </w:r>
      <w:r w:rsidRPr="00CC5790">
        <w:rPr>
          <w:rFonts w:cs="Cambria"/>
          <w:i/>
          <w:color w:val="000000"/>
          <w:szCs w:val="23"/>
          <w:lang w:eastAsia="en-US"/>
        </w:rPr>
        <w:t xml:space="preserve">Data stored in storage is separated by ‘|’ notation. So take note of special input </w:t>
      </w:r>
    </w:p>
    <w:p w14:paraId="1E2BF0D2" w14:textId="77777777" w:rsidR="004274D6" w:rsidRPr="004274D6" w:rsidRDefault="004274D6" w:rsidP="00E94998">
      <w:pPr>
        <w:jc w:val="both"/>
        <w:rPr>
          <w:lang w:eastAsia="en-US" w:bidi="en-US"/>
        </w:rPr>
      </w:pPr>
    </w:p>
    <w:p w14:paraId="16C259D2" w14:textId="77777777" w:rsidR="005F65BA" w:rsidRDefault="00A440C4" w:rsidP="00A440C4">
      <w:pPr>
        <w:pStyle w:val="Heading1"/>
      </w:pPr>
      <w:bookmarkStart w:id="21" w:name="_Toc259126960"/>
      <w:r>
        <w:t>COMPONENT CLASS</w:t>
      </w:r>
      <w:r w:rsidR="00C23148">
        <w:t>ES</w:t>
      </w:r>
      <w:bookmarkEnd w:id="21"/>
      <w:r>
        <w:tab/>
      </w:r>
    </w:p>
    <w:p w14:paraId="38FC833D" w14:textId="77777777" w:rsidR="00DD1314" w:rsidRDefault="00DD1314" w:rsidP="005F63EA">
      <w:pPr>
        <w:pStyle w:val="Heading2"/>
        <w:jc w:val="both"/>
      </w:pPr>
      <w:bookmarkStart w:id="22" w:name="_Toc259126961"/>
      <w:r>
        <w:t>GUI</w:t>
      </w:r>
      <w:bookmarkEnd w:id="22"/>
    </w:p>
    <w:p w14:paraId="4A438C9B" w14:textId="77777777" w:rsidR="006D31A2" w:rsidRPr="00170768" w:rsidRDefault="0045535B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asciiTheme="majorHAnsi" w:hAnsiTheme="majorHAnsi"/>
          <w:sz w:val="23"/>
          <w:szCs w:val="23"/>
        </w:rPr>
        <w:tab/>
      </w:r>
      <w:r w:rsidR="006D31A2"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 w:rsidR="006D31A2">
        <w:rPr>
          <w:rFonts w:asciiTheme="majorHAnsi" w:hAnsiTheme="majorHAnsi" w:cs="Cambria"/>
          <w:b/>
          <w:bCs/>
          <w:i/>
          <w:sz w:val="25"/>
          <w:szCs w:val="25"/>
        </w:rPr>
        <w:t>GUIEventHandler</w:t>
      </w:r>
      <w:r w:rsidR="006D31A2"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1C760129" w14:textId="77777777" w:rsidR="006D31A2" w:rsidRPr="003A4D88" w:rsidRDefault="006D31A2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Handles events occurred in other </w:t>
      </w:r>
      <w:r w:rsidRPr="0082121F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color w:val="000000"/>
          <w:szCs w:val="23"/>
          <w:lang w:eastAsia="en-US"/>
        </w:rPr>
        <w:t xml:space="preserve"> classes</w:t>
      </w:r>
      <w:r w:rsidRPr="003A4D88">
        <w:rPr>
          <w:rFonts w:cs="Cambria"/>
          <w:color w:val="000000"/>
          <w:szCs w:val="23"/>
          <w:lang w:eastAsia="en-US"/>
        </w:rPr>
        <w:t xml:space="preserve"> </w:t>
      </w:r>
    </w:p>
    <w:p w14:paraId="7617361E" w14:textId="77777777" w:rsidR="006D31A2" w:rsidRDefault="006D31A2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Uses multithreading to multitask in </w:t>
      </w:r>
      <w:r w:rsidRPr="0082121F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color w:val="000000"/>
          <w:szCs w:val="23"/>
          <w:lang w:eastAsia="en-US"/>
        </w:rPr>
        <w:t xml:space="preserve">: one Thread to call </w:t>
      </w:r>
      <w:r w:rsidRPr="0082121F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 to perform the sync job and another Thread to display the Window Form.</w:t>
      </w:r>
    </w:p>
    <w:p w14:paraId="73840DE3" w14:textId="77777777" w:rsidR="006D31A2" w:rsidRDefault="006D31A2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Receives sync events passed from other </w:t>
      </w:r>
      <w:r w:rsidRPr="0082121F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color w:val="000000"/>
          <w:szCs w:val="23"/>
          <w:lang w:eastAsia="en-US"/>
        </w:rPr>
        <w:t xml:space="preserve"> classes, passes sync information to Logic to handle in one thread then call another thread to display the progress accordingly.</w:t>
      </w:r>
    </w:p>
    <w:p w14:paraId="2C15BA5F" w14:textId="77777777" w:rsidR="006D31A2" w:rsidRDefault="006D31A2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It listens to </w:t>
      </w:r>
      <w:r w:rsidRPr="00C97820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 as an observer to update the Window Form accordingly each time </w:t>
      </w:r>
      <w:r w:rsidRPr="00C97820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 needs to ask user for information or finishes processing one file pair.</w:t>
      </w:r>
    </w:p>
    <w:p w14:paraId="589BA08F" w14:textId="77777777" w:rsidR="006D31A2" w:rsidRDefault="006D31A2" w:rsidP="005F63EA">
      <w:pPr>
        <w:pStyle w:val="ListParagraph"/>
        <w:autoSpaceDE w:val="0"/>
        <w:autoSpaceDN w:val="0"/>
        <w:adjustRightInd w:val="0"/>
        <w:ind w:left="709"/>
        <w:jc w:val="both"/>
        <w:rPr>
          <w:rFonts w:cs="Cambria"/>
          <w:color w:val="000000"/>
          <w:szCs w:val="23"/>
          <w:lang w:eastAsia="en-US"/>
        </w:rPr>
      </w:pPr>
    </w:p>
    <w:p w14:paraId="656B63D1" w14:textId="77777777" w:rsidR="006D31A2" w:rsidRPr="00170768" w:rsidRDefault="006D31A2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asciiTheme="majorHAnsi" w:hAnsiTheme="majorHAnsi" w:cs="Cambria"/>
          <w:i/>
          <w:sz w:val="25"/>
          <w:szCs w:val="25"/>
        </w:rPr>
        <w:tab/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>
        <w:rPr>
          <w:rFonts w:asciiTheme="majorHAnsi" w:hAnsiTheme="majorHAnsi" w:cs="Cambria"/>
          <w:b/>
          <w:bCs/>
          <w:i/>
          <w:sz w:val="25"/>
          <w:szCs w:val="25"/>
        </w:rPr>
        <w:t>ApplicationWindow</w:t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63E128E8" w14:textId="77777777" w:rsidR="006D31A2" w:rsidRPr="003A4D88" w:rsidRDefault="0079754F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The Main W</w:t>
      </w:r>
      <w:r w:rsidR="00950250">
        <w:rPr>
          <w:rFonts w:cs="Cambria"/>
          <w:color w:val="000000"/>
          <w:szCs w:val="23"/>
          <w:lang w:eastAsia="en-US"/>
        </w:rPr>
        <w:t>indow in the program.</w:t>
      </w:r>
    </w:p>
    <w:p w14:paraId="4FEB4045" w14:textId="77777777" w:rsidR="006D31A2" w:rsidRDefault="00950250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Receives Panels as inputs</w:t>
      </w:r>
      <w:r w:rsidR="00037334">
        <w:rPr>
          <w:rFonts w:cs="Cambria"/>
          <w:color w:val="000000"/>
          <w:szCs w:val="23"/>
          <w:lang w:eastAsia="en-US"/>
        </w:rPr>
        <w:t xml:space="preserve"> and </w:t>
      </w:r>
      <w:r>
        <w:rPr>
          <w:rFonts w:cs="Cambria"/>
          <w:color w:val="000000"/>
          <w:szCs w:val="23"/>
          <w:lang w:eastAsia="en-US"/>
        </w:rPr>
        <w:t>adds them to Tab Control for future display.</w:t>
      </w:r>
    </w:p>
    <w:p w14:paraId="0F0D77CD" w14:textId="77777777" w:rsidR="009000DF" w:rsidRDefault="009000DF" w:rsidP="005F63EA">
      <w:pPr>
        <w:pStyle w:val="ListParagraph"/>
        <w:autoSpaceDE w:val="0"/>
        <w:autoSpaceDN w:val="0"/>
        <w:adjustRightInd w:val="0"/>
        <w:ind w:left="709"/>
        <w:jc w:val="both"/>
        <w:rPr>
          <w:rFonts w:cs="Cambria"/>
          <w:color w:val="000000"/>
          <w:szCs w:val="23"/>
          <w:lang w:eastAsia="en-US"/>
        </w:rPr>
      </w:pPr>
    </w:p>
    <w:p w14:paraId="12B9BA0F" w14:textId="77777777" w:rsidR="009000DF" w:rsidRPr="00170768" w:rsidRDefault="009000DF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asciiTheme="majorHAnsi" w:hAnsiTheme="majorHAnsi" w:cs="Cambria"/>
          <w:i/>
          <w:sz w:val="25"/>
          <w:szCs w:val="25"/>
        </w:rPr>
        <w:tab/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>
        <w:rPr>
          <w:rFonts w:asciiTheme="majorHAnsi" w:hAnsiTheme="majorHAnsi" w:cs="Cambria"/>
          <w:b/>
          <w:bCs/>
          <w:i/>
          <w:sz w:val="25"/>
          <w:szCs w:val="25"/>
        </w:rPr>
        <w:t>PageStart</w:t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7A2388F8" w14:textId="77777777" w:rsidR="009000DF" w:rsidRPr="003A4D88" w:rsidRDefault="0079754F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It is the default page in Main Window and a Panel in one Tab of the Main Window.</w:t>
      </w:r>
    </w:p>
    <w:p w14:paraId="404A82C9" w14:textId="77777777" w:rsidR="009000DF" w:rsidRDefault="00463465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It contains two subpanels: </w:t>
      </w:r>
      <w:r w:rsidRPr="00884301">
        <w:rPr>
          <w:rFonts w:cs="Cambria"/>
          <w:b/>
          <w:color w:val="000000"/>
          <w:szCs w:val="23"/>
          <w:lang w:eastAsia="en-US"/>
        </w:rPr>
        <w:t>PageProfileList</w:t>
      </w:r>
      <w:r>
        <w:rPr>
          <w:rFonts w:cs="Cambria"/>
          <w:color w:val="000000"/>
          <w:szCs w:val="23"/>
          <w:lang w:eastAsia="en-US"/>
        </w:rPr>
        <w:t xml:space="preserve"> to display list of profiles and </w:t>
      </w:r>
      <w:r w:rsidRPr="00884301">
        <w:rPr>
          <w:rFonts w:cs="Cambria"/>
          <w:b/>
          <w:color w:val="000000"/>
          <w:szCs w:val="23"/>
          <w:lang w:eastAsia="en-US"/>
        </w:rPr>
        <w:t>PageProfileDetails</w:t>
      </w:r>
      <w:r>
        <w:rPr>
          <w:rFonts w:cs="Cambria"/>
          <w:color w:val="000000"/>
          <w:szCs w:val="23"/>
          <w:lang w:eastAsia="en-US"/>
        </w:rPr>
        <w:t xml:space="preserve"> to key in/display information of a specific profile.</w:t>
      </w:r>
      <w:r w:rsidR="00FD6062">
        <w:rPr>
          <w:rFonts w:cs="Cambria"/>
          <w:color w:val="000000"/>
          <w:szCs w:val="23"/>
          <w:lang w:eastAsia="en-US"/>
        </w:rPr>
        <w:t xml:space="preserve"> </w:t>
      </w:r>
    </w:p>
    <w:p w14:paraId="05883A0E" w14:textId="77777777" w:rsidR="00FD6062" w:rsidRDefault="00FD6062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9A4F71">
        <w:rPr>
          <w:rFonts w:cs="Cambria"/>
          <w:b/>
          <w:color w:val="000000"/>
          <w:szCs w:val="23"/>
          <w:lang w:eastAsia="en-US"/>
        </w:rPr>
        <w:t>PageProfileList</w:t>
      </w:r>
      <w:r>
        <w:rPr>
          <w:rFonts w:cs="Cambria"/>
          <w:color w:val="000000"/>
          <w:szCs w:val="23"/>
          <w:lang w:eastAsia="en-US"/>
        </w:rPr>
        <w:t xml:space="preserve"> is reused to ask user to choose one profile in a profile list when user </w:t>
      </w:r>
      <w:r w:rsidRPr="009A4F71">
        <w:rPr>
          <w:rFonts w:cs="Cambria"/>
          <w:b/>
          <w:color w:val="000000"/>
          <w:szCs w:val="23"/>
          <w:lang w:eastAsia="en-US"/>
        </w:rPr>
        <w:t>smart sync</w:t>
      </w:r>
      <w:r>
        <w:rPr>
          <w:rFonts w:cs="Cambria"/>
          <w:color w:val="000000"/>
          <w:szCs w:val="23"/>
          <w:lang w:eastAsia="en-US"/>
        </w:rPr>
        <w:t xml:space="preserve"> a folder</w:t>
      </w:r>
      <w:r w:rsidR="00247876">
        <w:rPr>
          <w:rFonts w:cs="Cambria"/>
          <w:color w:val="000000"/>
          <w:szCs w:val="23"/>
          <w:lang w:eastAsia="en-US"/>
        </w:rPr>
        <w:t xml:space="preserve"> having multiple partnership folders</w:t>
      </w:r>
      <w:r>
        <w:rPr>
          <w:rFonts w:cs="Cambria"/>
          <w:color w:val="000000"/>
          <w:szCs w:val="23"/>
          <w:lang w:eastAsia="en-US"/>
        </w:rPr>
        <w:t>.</w:t>
      </w:r>
    </w:p>
    <w:p w14:paraId="5627E72D" w14:textId="77777777" w:rsidR="009A4F71" w:rsidRDefault="009A4F71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Page </w:t>
      </w:r>
      <w:r w:rsidRPr="009A4F71">
        <w:rPr>
          <w:rFonts w:cs="Cambria"/>
          <w:b/>
          <w:color w:val="000000"/>
          <w:szCs w:val="23"/>
          <w:lang w:eastAsia="en-US"/>
        </w:rPr>
        <w:t>ProfileDetails</w:t>
      </w:r>
      <w:r w:rsidR="004E7D7C">
        <w:rPr>
          <w:rFonts w:cs="Cambria"/>
          <w:color w:val="000000"/>
          <w:szCs w:val="23"/>
          <w:lang w:eastAsia="en-US"/>
        </w:rPr>
        <w:t xml:space="preserve"> is reused to ask user for partnership of a folder in </w:t>
      </w:r>
      <w:r w:rsidR="004E7D7C" w:rsidRPr="004E7D7C">
        <w:rPr>
          <w:rFonts w:cs="Cambria"/>
          <w:b/>
          <w:color w:val="000000"/>
          <w:szCs w:val="23"/>
          <w:lang w:eastAsia="en-US"/>
        </w:rPr>
        <w:t>sync with…</w:t>
      </w:r>
      <w:r w:rsidR="004E7D7C">
        <w:rPr>
          <w:rFonts w:cs="Cambria"/>
          <w:color w:val="000000"/>
          <w:szCs w:val="23"/>
          <w:lang w:eastAsia="en-US"/>
        </w:rPr>
        <w:t xml:space="preserve"> o</w:t>
      </w:r>
      <w:r w:rsidR="006423C3">
        <w:rPr>
          <w:rFonts w:cs="Cambria"/>
          <w:color w:val="000000"/>
          <w:szCs w:val="23"/>
          <w:lang w:eastAsia="en-US"/>
        </w:rPr>
        <w:t xml:space="preserve">r when user </w:t>
      </w:r>
      <w:r w:rsidR="004E7D7C" w:rsidRPr="006423C3">
        <w:rPr>
          <w:rFonts w:cs="Cambria"/>
          <w:b/>
          <w:color w:val="000000"/>
          <w:szCs w:val="23"/>
          <w:lang w:eastAsia="en-US"/>
        </w:rPr>
        <w:t>smart</w:t>
      </w:r>
      <w:r w:rsidR="001A4D28" w:rsidRPr="006423C3">
        <w:rPr>
          <w:rFonts w:cs="Cambria"/>
          <w:b/>
          <w:color w:val="000000"/>
          <w:szCs w:val="23"/>
          <w:lang w:eastAsia="en-US"/>
        </w:rPr>
        <w:t xml:space="preserve"> sync</w:t>
      </w:r>
      <w:r w:rsidR="001A4D28">
        <w:rPr>
          <w:rFonts w:cs="Cambria"/>
          <w:color w:val="000000"/>
          <w:szCs w:val="23"/>
          <w:lang w:eastAsia="en-US"/>
        </w:rPr>
        <w:t xml:space="preserve"> a fol</w:t>
      </w:r>
      <w:r w:rsidR="00247876">
        <w:rPr>
          <w:rFonts w:cs="Cambria"/>
          <w:color w:val="000000"/>
          <w:szCs w:val="23"/>
          <w:lang w:eastAsia="en-US"/>
        </w:rPr>
        <w:t>der having no partnership folder</w:t>
      </w:r>
      <w:r w:rsidR="001A4D28">
        <w:rPr>
          <w:rFonts w:cs="Cambria"/>
          <w:color w:val="000000"/>
          <w:szCs w:val="23"/>
          <w:lang w:eastAsia="en-US"/>
        </w:rPr>
        <w:t>.</w:t>
      </w:r>
    </w:p>
    <w:p w14:paraId="729414E3" w14:textId="77777777" w:rsidR="00545BF8" w:rsidRDefault="000F3E3A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cs="Cambria"/>
          <w:szCs w:val="23"/>
        </w:rPr>
        <w:br/>
      </w:r>
      <w:r>
        <w:rPr>
          <w:rFonts w:asciiTheme="majorHAnsi" w:hAnsiTheme="majorHAnsi" w:cs="Cambria"/>
          <w:i/>
          <w:sz w:val="25"/>
          <w:szCs w:val="25"/>
        </w:rPr>
        <w:tab/>
      </w:r>
    </w:p>
    <w:p w14:paraId="2891A426" w14:textId="77777777" w:rsidR="00545BF8" w:rsidRDefault="00545BF8">
      <w:pPr>
        <w:rPr>
          <w:rFonts w:asciiTheme="majorHAnsi" w:eastAsiaTheme="minorHAnsi" w:hAnsiTheme="majorHAnsi" w:cs="Cambria"/>
          <w:i/>
          <w:color w:val="000000"/>
          <w:sz w:val="25"/>
          <w:szCs w:val="25"/>
          <w:lang w:val="en-SG" w:eastAsia="en-US"/>
        </w:rPr>
      </w:pPr>
      <w:r>
        <w:rPr>
          <w:rFonts w:asciiTheme="majorHAnsi" w:hAnsiTheme="majorHAnsi" w:cs="Cambria"/>
          <w:i/>
          <w:sz w:val="25"/>
          <w:szCs w:val="25"/>
        </w:rPr>
        <w:br w:type="page"/>
      </w:r>
    </w:p>
    <w:p w14:paraId="53DC9D1C" w14:textId="35F2396C" w:rsidR="000F3E3A" w:rsidRPr="00170768" w:rsidRDefault="000F3E3A" w:rsidP="00545BF8">
      <w:pPr>
        <w:pStyle w:val="Default"/>
        <w:ind w:firstLine="720"/>
        <w:jc w:val="both"/>
        <w:rPr>
          <w:rFonts w:asciiTheme="majorHAnsi" w:hAnsiTheme="majorHAnsi" w:cs="Cambria"/>
          <w:i/>
          <w:sz w:val="25"/>
          <w:szCs w:val="25"/>
        </w:rPr>
      </w:pPr>
      <w:r w:rsidRPr="00170768">
        <w:rPr>
          <w:rFonts w:asciiTheme="majorHAnsi" w:hAnsiTheme="majorHAnsi" w:cs="Cambria"/>
          <w:i/>
          <w:sz w:val="25"/>
          <w:szCs w:val="25"/>
        </w:rPr>
        <w:lastRenderedPageBreak/>
        <w:t xml:space="preserve">Class </w:t>
      </w:r>
      <w:r>
        <w:rPr>
          <w:rFonts w:asciiTheme="majorHAnsi" w:hAnsiTheme="majorHAnsi" w:cs="Cambria"/>
          <w:b/>
          <w:bCs/>
          <w:i/>
          <w:sz w:val="25"/>
          <w:szCs w:val="25"/>
        </w:rPr>
        <w:t>PageIVLE</w:t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51842D5D" w14:textId="77777777" w:rsidR="000F3E3A" w:rsidRDefault="00F170B1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The page (one Tab) in Main Window for IVLE user.</w:t>
      </w:r>
    </w:p>
    <w:p w14:paraId="56CD1BBB" w14:textId="77777777" w:rsidR="003D7D41" w:rsidRPr="00170768" w:rsidRDefault="003D7D41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cs="Cambria"/>
          <w:szCs w:val="23"/>
        </w:rPr>
        <w:br/>
      </w:r>
      <w:r>
        <w:rPr>
          <w:rFonts w:asciiTheme="majorHAnsi" w:hAnsiTheme="majorHAnsi" w:cs="Cambria"/>
          <w:i/>
          <w:sz w:val="25"/>
          <w:szCs w:val="25"/>
        </w:rPr>
        <w:tab/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>
        <w:rPr>
          <w:rFonts w:asciiTheme="majorHAnsi" w:hAnsiTheme="majorHAnsi" w:cs="Cambria"/>
          <w:b/>
          <w:bCs/>
          <w:i/>
          <w:sz w:val="25"/>
          <w:szCs w:val="25"/>
        </w:rPr>
        <w:t>PageSettings</w:t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15ADB1B3" w14:textId="77777777" w:rsidR="003D7D41" w:rsidRDefault="003D7D41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The page (one Tab) in Main Window for </w:t>
      </w:r>
      <w:r w:rsidR="003A2341">
        <w:rPr>
          <w:rFonts w:cs="Cambria"/>
          <w:color w:val="000000"/>
          <w:szCs w:val="23"/>
          <w:lang w:eastAsia="en-US"/>
        </w:rPr>
        <w:t>user to customize program settings</w:t>
      </w:r>
      <w:r>
        <w:rPr>
          <w:rFonts w:cs="Cambria"/>
          <w:color w:val="000000"/>
          <w:szCs w:val="23"/>
          <w:lang w:eastAsia="en-US"/>
        </w:rPr>
        <w:t>.</w:t>
      </w:r>
    </w:p>
    <w:p w14:paraId="4386CE8F" w14:textId="77777777" w:rsidR="00A915F8" w:rsidRDefault="00A915F8" w:rsidP="005F63EA">
      <w:pPr>
        <w:pStyle w:val="ListParagraph"/>
        <w:autoSpaceDE w:val="0"/>
        <w:autoSpaceDN w:val="0"/>
        <w:adjustRightInd w:val="0"/>
        <w:ind w:left="709"/>
        <w:jc w:val="both"/>
        <w:rPr>
          <w:rFonts w:cs="Cambria"/>
          <w:color w:val="000000"/>
          <w:szCs w:val="23"/>
          <w:lang w:eastAsia="en-US"/>
        </w:rPr>
      </w:pPr>
    </w:p>
    <w:p w14:paraId="25AF1613" w14:textId="77777777" w:rsidR="00A915F8" w:rsidRPr="00170768" w:rsidRDefault="00A915F8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asciiTheme="majorHAnsi" w:hAnsiTheme="majorHAnsi" w:cs="Cambria"/>
          <w:i/>
          <w:sz w:val="25"/>
          <w:szCs w:val="25"/>
        </w:rPr>
        <w:tab/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>
        <w:rPr>
          <w:rFonts w:asciiTheme="majorHAnsi" w:hAnsiTheme="majorHAnsi" w:cs="Cambria"/>
          <w:b/>
          <w:bCs/>
          <w:i/>
          <w:sz w:val="25"/>
          <w:szCs w:val="25"/>
        </w:rPr>
        <w:t>PageAboutUs</w:t>
      </w:r>
      <w:r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48EE8D60" w14:textId="77777777" w:rsidR="00A915F8" w:rsidRPr="003A4D88" w:rsidRDefault="00A915F8" w:rsidP="005F63EA">
      <w:pPr>
        <w:pStyle w:val="ListParagraph"/>
        <w:numPr>
          <w:ilvl w:val="0"/>
          <w:numId w:val="21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The page (one Tab) in Main Window </w:t>
      </w:r>
      <w:r w:rsidR="002032FC">
        <w:rPr>
          <w:rFonts w:cs="Cambria"/>
          <w:color w:val="000000"/>
          <w:szCs w:val="23"/>
          <w:lang w:eastAsia="en-US"/>
        </w:rPr>
        <w:t xml:space="preserve">to display information about </w:t>
      </w:r>
      <w:r w:rsidR="001415CE">
        <w:rPr>
          <w:rFonts w:cs="Cambria"/>
          <w:color w:val="000000"/>
          <w:szCs w:val="23"/>
          <w:lang w:eastAsia="en-US"/>
        </w:rPr>
        <w:t xml:space="preserve">the software and </w:t>
      </w:r>
      <w:r w:rsidR="002032FC">
        <w:rPr>
          <w:rFonts w:cs="Cambria"/>
          <w:color w:val="000000"/>
          <w:szCs w:val="23"/>
          <w:lang w:eastAsia="en-US"/>
        </w:rPr>
        <w:t>developer team</w:t>
      </w:r>
      <w:r>
        <w:rPr>
          <w:rFonts w:cs="Cambria"/>
          <w:color w:val="000000"/>
          <w:szCs w:val="23"/>
          <w:lang w:eastAsia="en-US"/>
        </w:rPr>
        <w:t>.</w:t>
      </w:r>
    </w:p>
    <w:p w14:paraId="02B277BE" w14:textId="77777777" w:rsidR="003A4D88" w:rsidRDefault="003A4D88" w:rsidP="005F63EA">
      <w:pPr>
        <w:pStyle w:val="Heading2"/>
        <w:jc w:val="both"/>
      </w:pPr>
      <w:bookmarkStart w:id="23" w:name="_Toc259126962"/>
      <w:r>
        <w:t>Logic</w:t>
      </w:r>
      <w:bookmarkEnd w:id="23"/>
    </w:p>
    <w:p w14:paraId="13A85BAA" w14:textId="77777777" w:rsidR="003A4D88" w:rsidRPr="00170768" w:rsidRDefault="00D5478F" w:rsidP="005F63EA">
      <w:pPr>
        <w:pStyle w:val="Default"/>
        <w:jc w:val="both"/>
        <w:rPr>
          <w:rFonts w:asciiTheme="majorHAnsi" w:hAnsiTheme="majorHAnsi" w:cs="Cambria"/>
          <w:i/>
          <w:sz w:val="25"/>
          <w:szCs w:val="25"/>
        </w:rPr>
      </w:pPr>
      <w:r>
        <w:rPr>
          <w:rFonts w:ascii="Cambria" w:eastAsia="SimSun" w:hAnsi="Cambria" w:cs="Cambria"/>
          <w:sz w:val="23"/>
          <w:szCs w:val="23"/>
          <w:lang w:val="en-US"/>
        </w:rPr>
        <w:tab/>
      </w:r>
      <w:r w:rsidR="003A4D88" w:rsidRPr="00170768">
        <w:rPr>
          <w:rFonts w:asciiTheme="majorHAnsi" w:hAnsiTheme="majorHAnsi" w:cs="Cambria"/>
          <w:i/>
          <w:sz w:val="25"/>
          <w:szCs w:val="25"/>
        </w:rPr>
        <w:t xml:space="preserve">Class </w:t>
      </w:r>
      <w:r w:rsidR="003A4D88" w:rsidRPr="00170768">
        <w:rPr>
          <w:rFonts w:asciiTheme="majorHAnsi" w:hAnsiTheme="majorHAnsi" w:cs="Cambria"/>
          <w:b/>
          <w:bCs/>
          <w:i/>
          <w:sz w:val="25"/>
          <w:szCs w:val="25"/>
        </w:rPr>
        <w:t>LogicFacade</w:t>
      </w:r>
      <w:r w:rsidR="003A4D88" w:rsidRPr="00170768">
        <w:rPr>
          <w:rFonts w:asciiTheme="majorHAnsi" w:hAnsiTheme="majorHAnsi" w:cs="Cambria"/>
          <w:i/>
          <w:sz w:val="25"/>
          <w:szCs w:val="25"/>
        </w:rPr>
        <w:t xml:space="preserve">: </w:t>
      </w:r>
    </w:p>
    <w:p w14:paraId="3CD13F9C" w14:textId="77777777" w:rsidR="003A4D88" w:rsidRPr="003A4D88" w:rsidRDefault="003A4D88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3A4D88">
        <w:rPr>
          <w:rFonts w:cs="Cambria"/>
          <w:color w:val="000000"/>
          <w:szCs w:val="23"/>
          <w:lang w:eastAsia="en-US"/>
        </w:rPr>
        <w:t xml:space="preserve">Acts as an interface between UI and Logic </w:t>
      </w:r>
    </w:p>
    <w:p w14:paraId="42820CA7" w14:textId="77777777" w:rsidR="003A4D88" w:rsidRDefault="003A4D88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3A4D88">
        <w:rPr>
          <w:rFonts w:cs="Cambria"/>
          <w:color w:val="000000"/>
          <w:szCs w:val="23"/>
          <w:lang w:eastAsia="en-US"/>
        </w:rPr>
        <w:t xml:space="preserve">Contains methods </w:t>
      </w:r>
      <w:r w:rsidR="003B0D42">
        <w:rPr>
          <w:rFonts w:cs="Cambria"/>
          <w:color w:val="000000"/>
          <w:szCs w:val="23"/>
          <w:lang w:eastAsia="en-US"/>
        </w:rPr>
        <w:t xml:space="preserve">called by </w:t>
      </w:r>
      <w:r w:rsidR="003B0D42" w:rsidRPr="003B0D42">
        <w:rPr>
          <w:rFonts w:cs="Cambria"/>
          <w:color w:val="000000"/>
          <w:szCs w:val="23"/>
          <w:lang w:eastAsia="en-US"/>
        </w:rPr>
        <w:t>GUI</w:t>
      </w:r>
      <w:r w:rsidR="003B0D42">
        <w:rPr>
          <w:rFonts w:cs="Cambria"/>
          <w:color w:val="000000"/>
          <w:szCs w:val="23"/>
          <w:lang w:eastAsia="en-US"/>
        </w:rPr>
        <w:t xml:space="preserve"> </w:t>
      </w:r>
      <w:r w:rsidRPr="003A4D88">
        <w:rPr>
          <w:rFonts w:cs="Cambria"/>
          <w:color w:val="000000"/>
          <w:szCs w:val="23"/>
          <w:lang w:eastAsia="en-US"/>
        </w:rPr>
        <w:t xml:space="preserve">to synchronize </w:t>
      </w:r>
      <w:r w:rsidR="003B0D42">
        <w:rPr>
          <w:rFonts w:cs="Cambria"/>
          <w:color w:val="000000"/>
          <w:szCs w:val="23"/>
          <w:lang w:eastAsia="en-US"/>
        </w:rPr>
        <w:t>two folders given sync information</w:t>
      </w:r>
      <w:r w:rsidRPr="003A4D88">
        <w:rPr>
          <w:rFonts w:cs="Cambria"/>
          <w:color w:val="000000"/>
          <w:szCs w:val="23"/>
          <w:lang w:eastAsia="en-US"/>
        </w:rPr>
        <w:t xml:space="preserve">, </w:t>
      </w:r>
      <w:r w:rsidR="003B0D42">
        <w:rPr>
          <w:rFonts w:cs="Cambria"/>
          <w:color w:val="000000"/>
          <w:szCs w:val="23"/>
          <w:lang w:eastAsia="en-US"/>
        </w:rPr>
        <w:t>manipulate profiles (load, save, edit, delete), load/save program settings.</w:t>
      </w:r>
    </w:p>
    <w:p w14:paraId="122C395D" w14:textId="77777777" w:rsidR="00D869B3" w:rsidRPr="003A4D88" w:rsidRDefault="00D869B3" w:rsidP="005F63EA">
      <w:pPr>
        <w:pStyle w:val="ListParagraph"/>
        <w:numPr>
          <w:ilvl w:val="0"/>
          <w:numId w:val="10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It is not only the interface between </w:t>
      </w:r>
      <w:r w:rsidRPr="00D869B3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color w:val="000000"/>
          <w:szCs w:val="23"/>
          <w:lang w:eastAsia="en-US"/>
        </w:rPr>
        <w:t xml:space="preserve"> and </w:t>
      </w:r>
      <w:r w:rsidRPr="00D869B3">
        <w:rPr>
          <w:rFonts w:cs="Cambria"/>
          <w:b/>
          <w:color w:val="000000"/>
          <w:szCs w:val="23"/>
          <w:lang w:eastAsia="en-US"/>
        </w:rPr>
        <w:t>Logic</w:t>
      </w:r>
      <w:r>
        <w:rPr>
          <w:rFonts w:cs="Cambria"/>
          <w:color w:val="000000"/>
          <w:szCs w:val="23"/>
          <w:lang w:eastAsia="en-US"/>
        </w:rPr>
        <w:t xml:space="preserve"> but also between </w:t>
      </w:r>
      <w:r w:rsidRPr="00D869B3">
        <w:rPr>
          <w:rFonts w:cs="Cambria"/>
          <w:b/>
          <w:color w:val="000000"/>
          <w:szCs w:val="23"/>
          <w:lang w:eastAsia="en-US"/>
        </w:rPr>
        <w:t>GUI</w:t>
      </w:r>
      <w:r>
        <w:rPr>
          <w:rFonts w:cs="Cambria"/>
          <w:color w:val="000000"/>
          <w:szCs w:val="23"/>
          <w:lang w:eastAsia="en-US"/>
        </w:rPr>
        <w:t xml:space="preserve"> and</w:t>
      </w:r>
      <w:r w:rsidRPr="00D869B3">
        <w:rPr>
          <w:rFonts w:cs="Cambria"/>
          <w:b/>
          <w:color w:val="000000"/>
          <w:szCs w:val="23"/>
          <w:lang w:eastAsia="en-US"/>
        </w:rPr>
        <w:t xml:space="preserve"> Storage</w:t>
      </w:r>
    </w:p>
    <w:p w14:paraId="45A15E54" w14:textId="77777777" w:rsidR="003A4D88" w:rsidRPr="003A4D88" w:rsidRDefault="003A4D88" w:rsidP="005F63EA">
      <w:pPr>
        <w:autoSpaceDE w:val="0"/>
        <w:autoSpaceDN w:val="0"/>
        <w:adjustRightInd w:val="0"/>
        <w:ind w:left="720"/>
        <w:jc w:val="both"/>
        <w:rPr>
          <w:rFonts w:cs="Cambria"/>
          <w:color w:val="000000"/>
          <w:szCs w:val="23"/>
          <w:lang w:eastAsia="en-US"/>
        </w:rPr>
      </w:pPr>
    </w:p>
    <w:p w14:paraId="5AACA989" w14:textId="77777777" w:rsidR="003A4D88" w:rsidRPr="00170768" w:rsidRDefault="003A4D88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t xml:space="preserve">Class 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Detector: </w:t>
      </w:r>
    </w:p>
    <w:p w14:paraId="2CF0D1A0" w14:textId="77777777" w:rsidR="003A4D88" w:rsidRDefault="003A4D88" w:rsidP="005F63EA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3A4D88">
        <w:rPr>
          <w:rFonts w:cs="Cambria"/>
          <w:color w:val="000000"/>
          <w:szCs w:val="23"/>
          <w:lang w:eastAsia="en-US"/>
        </w:rPr>
        <w:t xml:space="preserve">Detects differences between </w:t>
      </w:r>
      <w:r w:rsidR="00303FA5">
        <w:rPr>
          <w:rFonts w:cs="Cambria"/>
          <w:color w:val="000000"/>
          <w:szCs w:val="23"/>
          <w:lang w:eastAsia="en-US"/>
        </w:rPr>
        <w:t>two given folders</w:t>
      </w:r>
    </w:p>
    <w:p w14:paraId="2DA6AD56" w14:textId="77777777" w:rsidR="000B034B" w:rsidRPr="003A4D88" w:rsidRDefault="005313E3" w:rsidP="005F63EA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R</w:t>
      </w:r>
      <w:r w:rsidR="000B034B">
        <w:rPr>
          <w:rFonts w:cs="Cambria"/>
          <w:color w:val="000000"/>
          <w:szCs w:val="23"/>
          <w:lang w:eastAsia="en-US"/>
        </w:rPr>
        <w:t>eceive</w:t>
      </w:r>
      <w:r>
        <w:rPr>
          <w:rFonts w:cs="Cambria"/>
          <w:color w:val="000000"/>
          <w:szCs w:val="23"/>
          <w:lang w:eastAsia="en-US"/>
        </w:rPr>
        <w:t>s</w:t>
      </w:r>
      <w:r w:rsidR="000B034B">
        <w:rPr>
          <w:rFonts w:cs="Cambria"/>
          <w:color w:val="000000"/>
          <w:szCs w:val="23"/>
          <w:lang w:eastAsia="en-US"/>
        </w:rPr>
        <w:t xml:space="preserve"> two input folders and return their list of differences or list of their file pa</w:t>
      </w:r>
      <w:r>
        <w:rPr>
          <w:rFonts w:cs="Cambria"/>
          <w:color w:val="000000"/>
          <w:szCs w:val="23"/>
          <w:lang w:eastAsia="en-US"/>
        </w:rPr>
        <w:t>irs which need to be reconciled</w:t>
      </w:r>
    </w:p>
    <w:p w14:paraId="6E547748" w14:textId="77777777" w:rsidR="003A4D88" w:rsidRPr="003A4D88" w:rsidRDefault="003A4D88" w:rsidP="005F63EA">
      <w:pPr>
        <w:autoSpaceDE w:val="0"/>
        <w:autoSpaceDN w:val="0"/>
        <w:adjustRightInd w:val="0"/>
        <w:ind w:left="720"/>
        <w:jc w:val="both"/>
        <w:rPr>
          <w:rFonts w:cs="Cambria"/>
          <w:color w:val="000000"/>
          <w:szCs w:val="23"/>
          <w:lang w:eastAsia="en-US"/>
        </w:rPr>
      </w:pPr>
    </w:p>
    <w:p w14:paraId="39710A74" w14:textId="77777777" w:rsidR="003A4D88" w:rsidRPr="00170768" w:rsidRDefault="003A4D88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t xml:space="preserve">Class: 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Reconciler </w:t>
      </w:r>
    </w:p>
    <w:p w14:paraId="40AAE360" w14:textId="77777777" w:rsidR="005313E3" w:rsidRDefault="005313E3" w:rsidP="005F63EA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Reconcile</w:t>
      </w:r>
      <w:r w:rsidR="003E0FA4">
        <w:rPr>
          <w:rFonts w:cs="Cambria"/>
          <w:color w:val="000000"/>
          <w:szCs w:val="23"/>
          <w:lang w:eastAsia="en-US"/>
        </w:rPr>
        <w:t>s</w:t>
      </w:r>
      <w:r>
        <w:rPr>
          <w:rFonts w:cs="Cambria"/>
          <w:color w:val="000000"/>
          <w:szCs w:val="23"/>
          <w:lang w:eastAsia="en-US"/>
        </w:rPr>
        <w:t xml:space="preserve"> two folders by handling their list of differences.</w:t>
      </w:r>
    </w:p>
    <w:p w14:paraId="76E1AE8A" w14:textId="77777777" w:rsidR="003A4D88" w:rsidRDefault="003A4D88" w:rsidP="005F63EA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3A4D88">
        <w:rPr>
          <w:rFonts w:cs="Cambria"/>
          <w:color w:val="000000"/>
          <w:szCs w:val="23"/>
          <w:lang w:eastAsia="en-US"/>
        </w:rPr>
        <w:t>Re</w:t>
      </w:r>
      <w:r w:rsidR="00DB7038">
        <w:rPr>
          <w:rFonts w:cs="Cambria"/>
          <w:color w:val="000000"/>
          <w:szCs w:val="23"/>
          <w:lang w:eastAsia="en-US"/>
        </w:rPr>
        <w:t>ceive</w:t>
      </w:r>
      <w:r w:rsidR="003E0FA4">
        <w:rPr>
          <w:rFonts w:cs="Cambria"/>
          <w:color w:val="000000"/>
          <w:szCs w:val="23"/>
          <w:lang w:eastAsia="en-US"/>
        </w:rPr>
        <w:t>s</w:t>
      </w:r>
      <w:r w:rsidR="00DB7038">
        <w:rPr>
          <w:rFonts w:cs="Cambria"/>
          <w:color w:val="000000"/>
          <w:szCs w:val="23"/>
          <w:lang w:eastAsia="en-US"/>
        </w:rPr>
        <w:t xml:space="preserve"> a list of file pairs</w:t>
      </w:r>
      <w:r w:rsidR="003E0FA4">
        <w:rPr>
          <w:rFonts w:cs="Cambria"/>
          <w:color w:val="000000"/>
          <w:szCs w:val="23"/>
          <w:lang w:eastAsia="en-US"/>
        </w:rPr>
        <w:t xml:space="preserve"> and reconcile them accordingly following </w:t>
      </w:r>
      <w:r w:rsidR="003E0FA4" w:rsidRPr="00811D46">
        <w:rPr>
          <w:rFonts w:cs="Cambria"/>
          <w:b/>
          <w:color w:val="000000"/>
          <w:szCs w:val="23"/>
          <w:lang w:eastAsia="en-US"/>
        </w:rPr>
        <w:t>one-w</w:t>
      </w:r>
      <w:r w:rsidR="0072419E" w:rsidRPr="00811D46">
        <w:rPr>
          <w:rFonts w:cs="Cambria"/>
          <w:b/>
          <w:color w:val="000000"/>
          <w:szCs w:val="23"/>
          <w:lang w:eastAsia="en-US"/>
        </w:rPr>
        <w:t>ay/two-way</w:t>
      </w:r>
      <w:r w:rsidR="0072419E">
        <w:rPr>
          <w:rFonts w:cs="Cambria"/>
          <w:color w:val="000000"/>
          <w:szCs w:val="23"/>
          <w:lang w:eastAsia="en-US"/>
        </w:rPr>
        <w:t xml:space="preserve"> synchronization rule specified before.</w:t>
      </w:r>
    </w:p>
    <w:p w14:paraId="4AF1EE13" w14:textId="77777777" w:rsidR="00AC7D0F" w:rsidRDefault="00AC7D0F" w:rsidP="005F63EA">
      <w:pPr>
        <w:pStyle w:val="ListParagraph"/>
        <w:autoSpaceDE w:val="0"/>
        <w:autoSpaceDN w:val="0"/>
        <w:adjustRightInd w:val="0"/>
        <w:ind w:left="1440"/>
        <w:jc w:val="both"/>
        <w:rPr>
          <w:rFonts w:cs="Cambria"/>
          <w:color w:val="000000"/>
          <w:szCs w:val="23"/>
          <w:lang w:eastAsia="en-US"/>
        </w:rPr>
      </w:pPr>
    </w:p>
    <w:p w14:paraId="3E47382D" w14:textId="77777777" w:rsidR="00AC7D0F" w:rsidRPr="00170768" w:rsidRDefault="00AC7D0F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t xml:space="preserve">Class: </w:t>
      </w:r>
      <w:r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>IVLEHandler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4D42F80E" w14:textId="77777777" w:rsidR="004653DC" w:rsidRDefault="004653DC" w:rsidP="005F63EA">
      <w:pPr>
        <w:pStyle w:val="ListParagraph"/>
        <w:numPr>
          <w:ilvl w:val="0"/>
          <w:numId w:val="12"/>
        </w:numPr>
        <w:jc w:val="both"/>
      </w:pPr>
      <w:r>
        <w:t>T</w:t>
      </w:r>
      <w:r w:rsidR="00CD295C">
        <w:t>he heart of the IVLE</w:t>
      </w:r>
      <w:r>
        <w:t xml:space="preserve"> Synchronizer.</w:t>
      </w:r>
    </w:p>
    <w:p w14:paraId="1D330588" w14:textId="77777777" w:rsidR="004653DC" w:rsidRPr="00CD295C" w:rsidRDefault="00CD295C" w:rsidP="005F63EA">
      <w:pPr>
        <w:pStyle w:val="ListParagraph"/>
        <w:numPr>
          <w:ilvl w:val="0"/>
          <w:numId w:val="12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t xml:space="preserve">Depends on </w:t>
      </w:r>
      <w:r w:rsidRPr="007C5CC0">
        <w:rPr>
          <w:b/>
        </w:rPr>
        <w:t>IvleParser</w:t>
      </w:r>
      <w:r>
        <w:t xml:space="preserve">, </w:t>
      </w:r>
      <w:r w:rsidRPr="007C5CC0">
        <w:rPr>
          <w:b/>
        </w:rPr>
        <w:t>LocalUpdater</w:t>
      </w:r>
      <w:r>
        <w:t xml:space="preserve"> and </w:t>
      </w:r>
      <w:r w:rsidRPr="007C5CC0">
        <w:rPr>
          <w:b/>
        </w:rPr>
        <w:t>UpdateDetector</w:t>
      </w:r>
      <w:r>
        <w:rPr>
          <w:b/>
        </w:rPr>
        <w:t xml:space="preserve"> </w:t>
      </w:r>
      <w:r>
        <w:t>to handle specific tasks.</w:t>
      </w:r>
      <w:r>
        <w:br/>
      </w:r>
      <w:r>
        <w:tab/>
      </w:r>
      <w:r>
        <w:tab/>
      </w:r>
      <w:r>
        <w:tab/>
        <w:t xml:space="preserve"> </w:t>
      </w:r>
      <w:r>
        <w:rPr>
          <w:b/>
        </w:rPr>
        <w:t>IVLEHandler</w:t>
      </w:r>
    </w:p>
    <w:p w14:paraId="49680115" w14:textId="77777777" w:rsidR="00CD295C" w:rsidRDefault="00910C47" w:rsidP="005F63EA">
      <w:p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noProof/>
          <w:color w:val="000000"/>
          <w:szCs w:val="23"/>
          <w:lang w:val="en-SG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3" o:spid="_x0000_s1035" type="#_x0000_t13" style="position:absolute;left:0;text-align:left;margin-left:197.5pt;margin-top:16.5pt;width:35.15pt;height:9.35pt;rotation:90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" fillcolor="#4f81bd" strokecolor="#f2f2f2" strokeweight="3pt">
            <v:shadow on="t" color="#243f60" opacity=".5" offset="1pt"/>
          </v:shape>
        </w:pict>
      </w:r>
    </w:p>
    <w:p w14:paraId="35FE51D4" w14:textId="77777777" w:rsidR="00CD295C" w:rsidRPr="00CD295C" w:rsidRDefault="00910C47" w:rsidP="005F63EA">
      <w:p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noProof/>
          <w:color w:val="000000"/>
          <w:szCs w:val="23"/>
          <w:lang w:val="en-SG"/>
        </w:rPr>
        <w:pict>
          <v:shape id="Right Arrow 27" o:spid="_x0000_s1036" type="#_x0000_t13" style="position:absolute;left:0;text-align:left;margin-left:250.1pt;margin-top:7pt;width:44.4pt;height:7.65pt;rotation:2837462fd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" fillcolor="#4f81bd" strokecolor="#f2f2f2" strokeweight="3pt">
            <v:shadow on="t" color="#243f60" opacity=".5" offset="1pt"/>
          </v:shape>
        </w:pict>
      </w:r>
      <w:r>
        <w:rPr>
          <w:rFonts w:cs="Cambria"/>
          <w:noProof/>
          <w:color w:val="000000"/>
          <w:szCs w:val="23"/>
          <w:lang w:val="en-SG"/>
        </w:rPr>
        <w:pict>
          <v:shape id="Right Arrow 25" o:spid="_x0000_s1034" type="#_x0000_t13" style="position:absolute;left:0;text-align:left;margin-left:111.45pt;margin-top:6.3pt;width:65.65pt;height:9.9pt;rotation:9496652fd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" fillcolor="#4f81bd" strokecolor="#f2f2f2" strokeweight="3pt">
            <v:shadow on="t" color="#243f60" opacity=".5" offset="1pt"/>
          </v:shape>
        </w:pict>
      </w:r>
    </w:p>
    <w:p w14:paraId="78960BA0" w14:textId="77777777" w:rsidR="00AC7D0F" w:rsidRPr="00DB7038" w:rsidRDefault="00AC7D0F" w:rsidP="005F63EA">
      <w:pPr>
        <w:pStyle w:val="ListParagraph"/>
        <w:autoSpaceDE w:val="0"/>
        <w:autoSpaceDN w:val="0"/>
        <w:adjustRightInd w:val="0"/>
        <w:ind w:left="709"/>
        <w:jc w:val="both"/>
        <w:rPr>
          <w:rFonts w:cs="Cambria"/>
          <w:color w:val="000000"/>
          <w:szCs w:val="23"/>
          <w:lang w:eastAsia="en-US"/>
        </w:rPr>
      </w:pPr>
    </w:p>
    <w:p w14:paraId="2F49029F" w14:textId="77777777" w:rsidR="00761BDF" w:rsidRDefault="00CD295C" w:rsidP="005F63EA">
      <w:pPr>
        <w:pStyle w:val="Heading2"/>
        <w:jc w:val="both"/>
        <w:rPr>
          <w:rFonts w:asciiTheme="majorHAnsi" w:hAnsiTheme="majorHAnsi"/>
          <w:color w:val="auto"/>
          <w:sz w:val="23"/>
          <w:szCs w:val="23"/>
        </w:rPr>
      </w:pPr>
      <w:r>
        <w:t xml:space="preserve">                     </w:t>
      </w:r>
      <w:r>
        <w:rPr>
          <w:sz w:val="25"/>
          <w:szCs w:val="25"/>
        </w:rPr>
        <w:t xml:space="preserve">    </w:t>
      </w:r>
      <w:bookmarkStart w:id="24" w:name="_Toc259126963"/>
      <w:r>
        <w:rPr>
          <w:rFonts w:asciiTheme="majorHAnsi" w:hAnsiTheme="majorHAnsi"/>
          <w:color w:val="auto"/>
          <w:sz w:val="23"/>
          <w:szCs w:val="23"/>
        </w:rPr>
        <w:t>IVLEParser           LocalUpdater      UpdateDetector</w:t>
      </w:r>
      <w:bookmarkEnd w:id="24"/>
    </w:p>
    <w:p w14:paraId="1EF64D3A" w14:textId="77777777" w:rsidR="00761BDF" w:rsidRPr="00170768" w:rsidRDefault="00761BDF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t xml:space="preserve">Class: </w:t>
      </w:r>
      <w:r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>IVLEHandler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69FD7E23" w14:textId="77777777" w:rsidR="00761BDF" w:rsidRDefault="005C060C" w:rsidP="005F63EA">
      <w:pPr>
        <w:pStyle w:val="ListParagraph"/>
        <w:numPr>
          <w:ilvl w:val="0"/>
          <w:numId w:val="12"/>
        </w:numPr>
        <w:jc w:val="both"/>
      </w:pPr>
      <w:r>
        <w:t>P</w:t>
      </w:r>
      <w:r w:rsidR="00761BDF">
        <w:t>arse</w:t>
      </w:r>
      <w:r>
        <w:t>s</w:t>
      </w:r>
      <w:r w:rsidR="00761BDF">
        <w:t xml:space="preserve"> (or get information from) the workspace and workbin HTML pages. It extracts information including the list of workbins, list of files, folder structure, etc.</w:t>
      </w:r>
    </w:p>
    <w:p w14:paraId="3CDCFD46" w14:textId="77777777" w:rsidR="00761BDF" w:rsidRDefault="00761BDF" w:rsidP="005F63EA">
      <w:pPr>
        <w:pStyle w:val="ListParagraph"/>
        <w:ind w:left="1440"/>
        <w:jc w:val="both"/>
      </w:pPr>
    </w:p>
    <w:p w14:paraId="6D98B29F" w14:textId="77777777" w:rsidR="00545BF8" w:rsidRDefault="00545BF8">
      <w:pPr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br w:type="page"/>
      </w:r>
    </w:p>
    <w:p w14:paraId="04ED4A3D" w14:textId="76531D51" w:rsidR="00761BDF" w:rsidRPr="00170768" w:rsidRDefault="00761BDF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lastRenderedPageBreak/>
        <w:t xml:space="preserve">Class: </w:t>
      </w:r>
      <w:r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>UpdateDetector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1E45B78A" w14:textId="77777777" w:rsidR="00761BDF" w:rsidRDefault="005C060C" w:rsidP="005F63EA">
      <w:pPr>
        <w:pStyle w:val="ListParagraph"/>
        <w:numPr>
          <w:ilvl w:val="0"/>
          <w:numId w:val="12"/>
        </w:numPr>
        <w:jc w:val="both"/>
      </w:pPr>
      <w:r>
        <w:t>D</w:t>
      </w:r>
      <w:r w:rsidR="00761BDF">
        <w:t>etects changes or updates in the folder structures.</w:t>
      </w:r>
    </w:p>
    <w:p w14:paraId="739EF781" w14:textId="77777777" w:rsidR="00761BDF" w:rsidRDefault="00761BDF" w:rsidP="005F63EA">
      <w:pPr>
        <w:pStyle w:val="ListParagraph"/>
        <w:ind w:left="1440"/>
        <w:jc w:val="both"/>
      </w:pPr>
    </w:p>
    <w:p w14:paraId="348A0FEB" w14:textId="77777777" w:rsidR="00C524E6" w:rsidRPr="00170768" w:rsidRDefault="00C524E6" w:rsidP="005F63EA">
      <w:pPr>
        <w:autoSpaceDE w:val="0"/>
        <w:autoSpaceDN w:val="0"/>
        <w:adjustRightInd w:val="0"/>
        <w:ind w:left="720"/>
        <w:jc w:val="both"/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</w:pPr>
      <w:r w:rsidRPr="00170768">
        <w:rPr>
          <w:rFonts w:asciiTheme="majorHAnsi" w:hAnsiTheme="majorHAnsi" w:cs="Cambria"/>
          <w:i/>
          <w:color w:val="000000"/>
          <w:sz w:val="25"/>
          <w:szCs w:val="25"/>
          <w:lang w:eastAsia="en-US"/>
        </w:rPr>
        <w:t xml:space="preserve">Class: </w:t>
      </w:r>
      <w:r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>LocalUpdator</w:t>
      </w:r>
      <w:r w:rsidRPr="00170768">
        <w:rPr>
          <w:rFonts w:asciiTheme="majorHAnsi" w:hAnsiTheme="majorHAnsi"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2F916E2F" w14:textId="77777777" w:rsidR="005C060C" w:rsidRDefault="005C060C" w:rsidP="005F63EA">
      <w:pPr>
        <w:pStyle w:val="ListParagraph"/>
        <w:numPr>
          <w:ilvl w:val="0"/>
          <w:numId w:val="21"/>
        </w:numPr>
        <w:jc w:val="both"/>
      </w:pPr>
      <w:r>
        <w:t>Downloads and manage new files.</w:t>
      </w:r>
    </w:p>
    <w:p w14:paraId="175E822C" w14:textId="77777777" w:rsidR="00E65A68" w:rsidRDefault="00431477" w:rsidP="005F63EA">
      <w:pPr>
        <w:pStyle w:val="Heading2"/>
        <w:jc w:val="both"/>
      </w:pPr>
      <w:bookmarkStart w:id="25" w:name="_Toc259126964"/>
      <w:r>
        <w:t>S</w:t>
      </w:r>
      <w:r w:rsidR="00ED68F5">
        <w:t>torage</w:t>
      </w:r>
      <w:bookmarkEnd w:id="25"/>
    </w:p>
    <w:p w14:paraId="1FB49665" w14:textId="77777777" w:rsidR="00ED68F5" w:rsidRDefault="00ED68F5" w:rsidP="005F63EA">
      <w:pPr>
        <w:jc w:val="both"/>
        <w:rPr>
          <w:szCs w:val="23"/>
        </w:rPr>
      </w:pPr>
      <w:r>
        <w:rPr>
          <w:szCs w:val="23"/>
        </w:rPr>
        <w:t xml:space="preserve">Manages necessary information and transfers them between memory and local disk. </w:t>
      </w:r>
    </w:p>
    <w:p w14:paraId="6DFA744F" w14:textId="77777777" w:rsidR="00ED68F5" w:rsidRDefault="00ED68F5" w:rsidP="005F63EA">
      <w:pPr>
        <w:jc w:val="both"/>
        <w:rPr>
          <w:szCs w:val="23"/>
        </w:rPr>
      </w:pPr>
      <w:r>
        <w:rPr>
          <w:szCs w:val="23"/>
        </w:rPr>
        <w:t>Main classes:</w:t>
      </w:r>
    </w:p>
    <w:p w14:paraId="3C4CEFD0" w14:textId="77777777" w:rsidR="00ED68F5" w:rsidRDefault="00ED68F5" w:rsidP="005F63EA">
      <w:pPr>
        <w:jc w:val="both"/>
        <w:rPr>
          <w:szCs w:val="23"/>
        </w:rPr>
      </w:pPr>
    </w:p>
    <w:p w14:paraId="6E98D4CD" w14:textId="77777777" w:rsidR="00ED68F5" w:rsidRPr="00ED68F5" w:rsidRDefault="00ED68F5" w:rsidP="005F63EA">
      <w:pPr>
        <w:pStyle w:val="Default"/>
        <w:ind w:left="720"/>
        <w:jc w:val="both"/>
        <w:rPr>
          <w:rFonts w:ascii="Cambria" w:eastAsia="SimSun" w:hAnsi="Cambria" w:cs="Cambria"/>
          <w:i/>
          <w:sz w:val="25"/>
          <w:szCs w:val="25"/>
          <w:lang w:val="en-US"/>
        </w:rPr>
      </w:pPr>
      <w:r w:rsidRPr="00ED68F5">
        <w:rPr>
          <w:rFonts w:ascii="Cambria" w:eastAsia="SimSun" w:hAnsi="Cambria" w:cs="Cambria"/>
          <w:i/>
          <w:sz w:val="25"/>
          <w:szCs w:val="25"/>
          <w:lang w:val="en-US"/>
        </w:rPr>
        <w:t xml:space="preserve">Class: </w:t>
      </w:r>
      <w:r w:rsidRPr="00ED68F5">
        <w:rPr>
          <w:rFonts w:ascii="Cambria" w:eastAsia="SimSun" w:hAnsi="Cambria" w:cs="Cambria"/>
          <w:b/>
          <w:bCs/>
          <w:i/>
          <w:sz w:val="25"/>
          <w:szCs w:val="25"/>
          <w:lang w:val="en-US"/>
        </w:rPr>
        <w:t xml:space="preserve">StorageFacade </w:t>
      </w:r>
    </w:p>
    <w:p w14:paraId="7828BF4B" w14:textId="77777777" w:rsidR="00ED68F5" w:rsidRPr="00ED68F5" w:rsidRDefault="00ED68F5" w:rsidP="005F63EA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ED68F5">
        <w:rPr>
          <w:rFonts w:cs="Cambria"/>
          <w:color w:val="000000"/>
          <w:szCs w:val="23"/>
          <w:lang w:eastAsia="en-US"/>
        </w:rPr>
        <w:t xml:space="preserve">Acts as an interface between storage and higher components </w:t>
      </w:r>
    </w:p>
    <w:p w14:paraId="4E3FA5FE" w14:textId="77777777" w:rsidR="00ED68F5" w:rsidRPr="00ED68F5" w:rsidRDefault="00ED68F5" w:rsidP="005F63EA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ED68F5">
        <w:rPr>
          <w:rFonts w:cs="Cambria"/>
          <w:color w:val="000000"/>
          <w:szCs w:val="23"/>
          <w:lang w:eastAsia="en-US"/>
        </w:rPr>
        <w:t xml:space="preserve">Provides high level operations to retrieve/save metadata, profiles’ information, write/save log </w:t>
      </w:r>
    </w:p>
    <w:p w14:paraId="7ACFE3F3" w14:textId="77777777" w:rsidR="00ED68F5" w:rsidRPr="00ED68F5" w:rsidRDefault="00ED68F5" w:rsidP="005F63EA">
      <w:pPr>
        <w:autoSpaceDE w:val="0"/>
        <w:autoSpaceDN w:val="0"/>
        <w:adjustRightInd w:val="0"/>
        <w:ind w:left="720"/>
        <w:jc w:val="both"/>
        <w:rPr>
          <w:rFonts w:cs="Cambria"/>
          <w:color w:val="000000"/>
          <w:szCs w:val="23"/>
          <w:lang w:eastAsia="en-US"/>
        </w:rPr>
      </w:pPr>
    </w:p>
    <w:p w14:paraId="1468E9F3" w14:textId="77777777" w:rsidR="00ED68F5" w:rsidRPr="00ED68F5" w:rsidRDefault="00ED68F5" w:rsidP="005F63EA">
      <w:pPr>
        <w:autoSpaceDE w:val="0"/>
        <w:autoSpaceDN w:val="0"/>
        <w:adjustRightInd w:val="0"/>
        <w:ind w:left="720"/>
        <w:jc w:val="both"/>
        <w:rPr>
          <w:rFonts w:cs="Cambria"/>
          <w:i/>
          <w:color w:val="000000"/>
          <w:sz w:val="25"/>
          <w:szCs w:val="25"/>
          <w:lang w:eastAsia="en-US"/>
        </w:rPr>
      </w:pPr>
      <w:r w:rsidRPr="00ED68F5">
        <w:rPr>
          <w:rFonts w:cs="Cambria"/>
          <w:i/>
          <w:color w:val="000000"/>
          <w:sz w:val="25"/>
          <w:szCs w:val="25"/>
          <w:lang w:eastAsia="en-US"/>
        </w:rPr>
        <w:t xml:space="preserve">Class: 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 xml:space="preserve">MetaDataHolder </w:t>
      </w:r>
    </w:p>
    <w:p w14:paraId="17E3CEBF" w14:textId="0709A433" w:rsidR="00ED68F5" w:rsidRDefault="00ED68F5" w:rsidP="005F63EA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ED68F5">
        <w:rPr>
          <w:rFonts w:cs="Cambria"/>
          <w:color w:val="000000"/>
          <w:szCs w:val="23"/>
          <w:lang w:eastAsia="en-US"/>
        </w:rPr>
        <w:t>Stores and pro</w:t>
      </w:r>
      <w:r w:rsidR="00C06FDD">
        <w:rPr>
          <w:rFonts w:cs="Cambria"/>
          <w:color w:val="000000"/>
          <w:szCs w:val="23"/>
          <w:lang w:eastAsia="en-US"/>
        </w:rPr>
        <w:t>vides method to manage metadata</w:t>
      </w:r>
    </w:p>
    <w:p w14:paraId="17ECE0FE" w14:textId="7580270B" w:rsidR="00C06FDD" w:rsidRPr="00ED68F5" w:rsidRDefault="00C06FDD" w:rsidP="005F63EA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Implements Singleton pattern</w:t>
      </w:r>
    </w:p>
    <w:p w14:paraId="197F2318" w14:textId="77777777" w:rsidR="00ED68F5" w:rsidRPr="00ED68F5" w:rsidRDefault="00ED68F5" w:rsidP="005F63EA">
      <w:pPr>
        <w:autoSpaceDE w:val="0"/>
        <w:autoSpaceDN w:val="0"/>
        <w:adjustRightInd w:val="0"/>
        <w:ind w:left="720"/>
        <w:jc w:val="both"/>
        <w:rPr>
          <w:rFonts w:cs="Cambria"/>
          <w:color w:val="000000"/>
          <w:szCs w:val="23"/>
          <w:lang w:eastAsia="en-US"/>
        </w:rPr>
      </w:pPr>
    </w:p>
    <w:p w14:paraId="3D7221EA" w14:textId="61F930AA" w:rsidR="00ED68F5" w:rsidRPr="00ED68F5" w:rsidRDefault="00ED68F5" w:rsidP="005F63EA">
      <w:pPr>
        <w:autoSpaceDE w:val="0"/>
        <w:autoSpaceDN w:val="0"/>
        <w:adjustRightInd w:val="0"/>
        <w:ind w:left="720"/>
        <w:jc w:val="both"/>
        <w:rPr>
          <w:rFonts w:cs="Cambria"/>
          <w:i/>
          <w:color w:val="000000"/>
          <w:sz w:val="25"/>
          <w:szCs w:val="25"/>
          <w:lang w:eastAsia="en-US"/>
        </w:rPr>
      </w:pPr>
      <w:r w:rsidRPr="00ED68F5">
        <w:rPr>
          <w:rFonts w:cs="Cambria"/>
          <w:i/>
          <w:color w:val="000000"/>
          <w:sz w:val="25"/>
          <w:szCs w:val="25"/>
          <w:lang w:eastAsia="en-US"/>
        </w:rPr>
        <w:t xml:space="preserve">Class: 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>Profile</w:t>
      </w:r>
      <w:r w:rsidR="005F63EA">
        <w:rPr>
          <w:rFonts w:cs="Cambria"/>
          <w:b/>
          <w:bCs/>
          <w:i/>
          <w:color w:val="000000"/>
          <w:sz w:val="25"/>
          <w:szCs w:val="25"/>
          <w:lang w:eastAsia="en-US"/>
        </w:rPr>
        <w:t>Holder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45F9B746" w14:textId="77777777" w:rsidR="00C06FDD" w:rsidRDefault="00ED68F5" w:rsidP="005F63EA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 w:rsidRPr="00612FDF">
        <w:rPr>
          <w:rFonts w:cs="Cambria"/>
          <w:color w:val="000000"/>
          <w:szCs w:val="23"/>
          <w:lang w:eastAsia="en-US"/>
        </w:rPr>
        <w:t>Contains information of one profile, with support of profileHolder containing methods to retrieve information of one profile</w:t>
      </w:r>
    </w:p>
    <w:p w14:paraId="5E8BF1D0" w14:textId="1EDBF455" w:rsidR="00ED68F5" w:rsidRPr="00C06FDD" w:rsidRDefault="00C06FDD" w:rsidP="00C06FDD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Implements Singleton pattern</w:t>
      </w:r>
      <w:r w:rsidR="00ED68F5" w:rsidRPr="00C06FDD">
        <w:rPr>
          <w:rFonts w:cs="Cambria"/>
          <w:color w:val="000000"/>
          <w:szCs w:val="23"/>
          <w:lang w:eastAsia="en-US"/>
        </w:rPr>
        <w:t xml:space="preserve"> </w:t>
      </w:r>
    </w:p>
    <w:p w14:paraId="39C8904E" w14:textId="77777777" w:rsidR="00612FDF" w:rsidRPr="00ED68F5" w:rsidRDefault="00612FDF" w:rsidP="005F63EA">
      <w:pPr>
        <w:autoSpaceDE w:val="0"/>
        <w:autoSpaceDN w:val="0"/>
        <w:adjustRightInd w:val="0"/>
        <w:ind w:left="720"/>
        <w:jc w:val="both"/>
        <w:rPr>
          <w:rFonts w:cs="Cambria"/>
          <w:color w:val="000000"/>
          <w:szCs w:val="23"/>
          <w:lang w:eastAsia="en-US"/>
        </w:rPr>
      </w:pPr>
    </w:p>
    <w:p w14:paraId="5E54CEB6" w14:textId="2FCCE77D" w:rsidR="00ED68F5" w:rsidRPr="00ED68F5" w:rsidRDefault="00ED68F5" w:rsidP="005F63EA">
      <w:pPr>
        <w:autoSpaceDE w:val="0"/>
        <w:autoSpaceDN w:val="0"/>
        <w:adjustRightInd w:val="0"/>
        <w:ind w:left="720"/>
        <w:jc w:val="both"/>
        <w:rPr>
          <w:rFonts w:cs="Cambria"/>
          <w:i/>
          <w:color w:val="000000"/>
          <w:sz w:val="25"/>
          <w:szCs w:val="25"/>
          <w:lang w:eastAsia="en-US"/>
        </w:rPr>
      </w:pPr>
      <w:r w:rsidRPr="00ED68F5">
        <w:rPr>
          <w:rFonts w:cs="Cambria"/>
          <w:i/>
          <w:color w:val="000000"/>
          <w:sz w:val="25"/>
          <w:szCs w:val="25"/>
          <w:lang w:eastAsia="en-US"/>
        </w:rPr>
        <w:t xml:space="preserve">Class: 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>Logger</w:t>
      </w:r>
      <w:r w:rsidR="005F63EA">
        <w:rPr>
          <w:rFonts w:cs="Cambria"/>
          <w:b/>
          <w:bCs/>
          <w:i/>
          <w:color w:val="000000"/>
          <w:sz w:val="25"/>
          <w:szCs w:val="25"/>
          <w:lang w:eastAsia="en-US"/>
        </w:rPr>
        <w:t>Holder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768AF5CE" w14:textId="77777777" w:rsidR="00726E00" w:rsidRPr="00C06FDD" w:rsidRDefault="00ED68F5" w:rsidP="005F63EA">
      <w:pPr>
        <w:pStyle w:val="ListParagraph"/>
        <w:numPr>
          <w:ilvl w:val="0"/>
          <w:numId w:val="17"/>
        </w:numPr>
        <w:jc w:val="both"/>
        <w:rPr>
          <w:lang w:eastAsia="en-US" w:bidi="en-US"/>
        </w:rPr>
      </w:pPr>
      <w:r w:rsidRPr="00612FDF">
        <w:rPr>
          <w:rFonts w:cs="Cambria"/>
          <w:color w:val="000000"/>
          <w:szCs w:val="23"/>
          <w:lang w:eastAsia="en-US"/>
        </w:rPr>
        <w:t>Logs and stores necessary information</w:t>
      </w:r>
    </w:p>
    <w:p w14:paraId="7739359F" w14:textId="2DB0B35C" w:rsidR="00C06FDD" w:rsidRPr="00C06FDD" w:rsidRDefault="00C06FDD" w:rsidP="00C06FDD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Implements Singleton pattern</w:t>
      </w:r>
    </w:p>
    <w:p w14:paraId="35ECFE20" w14:textId="77777777" w:rsidR="005F63EA" w:rsidRPr="00772616" w:rsidRDefault="005F63EA" w:rsidP="005F63EA">
      <w:pPr>
        <w:jc w:val="both"/>
        <w:rPr>
          <w:lang w:eastAsia="en-US" w:bidi="en-US"/>
        </w:rPr>
      </w:pPr>
    </w:p>
    <w:p w14:paraId="5328250D" w14:textId="5EAE64F4" w:rsidR="005F63EA" w:rsidRPr="00ED68F5" w:rsidRDefault="005F63EA" w:rsidP="005F63EA">
      <w:pPr>
        <w:autoSpaceDE w:val="0"/>
        <w:autoSpaceDN w:val="0"/>
        <w:adjustRightInd w:val="0"/>
        <w:ind w:left="720"/>
        <w:jc w:val="both"/>
        <w:rPr>
          <w:rFonts w:cs="Cambria"/>
          <w:i/>
          <w:color w:val="000000"/>
          <w:sz w:val="25"/>
          <w:szCs w:val="25"/>
          <w:lang w:eastAsia="en-US"/>
        </w:rPr>
      </w:pPr>
      <w:r w:rsidRPr="00ED68F5">
        <w:rPr>
          <w:rFonts w:cs="Cambria"/>
          <w:i/>
          <w:color w:val="000000"/>
          <w:sz w:val="25"/>
          <w:szCs w:val="25"/>
          <w:lang w:eastAsia="en-US"/>
        </w:rPr>
        <w:t xml:space="preserve">Class: </w:t>
      </w:r>
      <w:r>
        <w:rPr>
          <w:rFonts w:cs="Cambria"/>
          <w:b/>
          <w:bCs/>
          <w:i/>
          <w:color w:val="000000"/>
          <w:sz w:val="25"/>
          <w:szCs w:val="25"/>
          <w:lang w:eastAsia="en-US"/>
        </w:rPr>
        <w:t>SettingHolder</w:t>
      </w:r>
      <w:r w:rsidRPr="00ED68F5">
        <w:rPr>
          <w:rFonts w:cs="Cambria"/>
          <w:b/>
          <w:bCs/>
          <w:i/>
          <w:color w:val="000000"/>
          <w:sz w:val="25"/>
          <w:szCs w:val="25"/>
          <w:lang w:eastAsia="en-US"/>
        </w:rPr>
        <w:t xml:space="preserve"> </w:t>
      </w:r>
    </w:p>
    <w:p w14:paraId="46224308" w14:textId="06EAEB33" w:rsidR="005F63EA" w:rsidRPr="00C06FDD" w:rsidRDefault="005F63EA" w:rsidP="005F63EA">
      <w:pPr>
        <w:pStyle w:val="ListParagraph"/>
        <w:numPr>
          <w:ilvl w:val="0"/>
          <w:numId w:val="17"/>
        </w:numPr>
        <w:jc w:val="both"/>
        <w:rPr>
          <w:lang w:eastAsia="en-US" w:bidi="en-US"/>
        </w:rPr>
      </w:pPr>
      <w:r>
        <w:rPr>
          <w:rFonts w:cs="Cambria"/>
          <w:color w:val="000000"/>
          <w:szCs w:val="23"/>
          <w:lang w:eastAsia="en-US"/>
        </w:rPr>
        <w:t>Stores and provide methods to manage program settings</w:t>
      </w:r>
    </w:p>
    <w:p w14:paraId="6EDDA9E2" w14:textId="706E7ED4" w:rsidR="00C06FDD" w:rsidRPr="00C06FDD" w:rsidRDefault="00C06FDD" w:rsidP="00C06FDD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Implements Singleton pattern</w:t>
      </w:r>
    </w:p>
    <w:p w14:paraId="4C04C9EF" w14:textId="77777777" w:rsidR="00772616" w:rsidRDefault="00772616" w:rsidP="00772616">
      <w:pPr>
        <w:pStyle w:val="ListParagraph"/>
        <w:ind w:left="1440"/>
        <w:rPr>
          <w:rFonts w:cs="Cambria"/>
          <w:color w:val="000000"/>
          <w:szCs w:val="23"/>
          <w:lang w:eastAsia="en-US"/>
        </w:rPr>
      </w:pPr>
    </w:p>
    <w:p w14:paraId="6EC3B774" w14:textId="77777777" w:rsidR="00772616" w:rsidRPr="00A440C4" w:rsidRDefault="00772616" w:rsidP="00772616">
      <w:pPr>
        <w:pStyle w:val="Heading1"/>
      </w:pPr>
      <w:bookmarkStart w:id="26" w:name="_Toc259126965"/>
      <w:r>
        <w:lastRenderedPageBreak/>
        <w:t>SEQUENCE DIAGRAMS</w:t>
      </w:r>
      <w:bookmarkEnd w:id="26"/>
    </w:p>
    <w:p w14:paraId="6561D0FA" w14:textId="77777777" w:rsidR="00772616" w:rsidRDefault="00C25E79" w:rsidP="00772616">
      <w:pPr>
        <w:pStyle w:val="ListParagraph"/>
        <w:ind w:left="0"/>
        <w:rPr>
          <w:lang w:eastAsia="en-US" w:bidi="en-US"/>
        </w:rPr>
      </w:pPr>
      <w:r>
        <w:rPr>
          <w:lang w:eastAsia="en-US" w:bidi="en-US"/>
        </w:rPr>
        <w:tab/>
      </w:r>
      <w:r w:rsidR="00BC54F6" w:rsidRPr="00BC54F6">
        <w:rPr>
          <w:noProof/>
          <w:lang w:eastAsia="en-US"/>
        </w:rPr>
        <w:drawing>
          <wp:inline distT="0" distB="0" distL="0" distR="0" wp14:editId="77F5C862">
            <wp:extent cx="5943600" cy="2321560"/>
            <wp:effectExtent l="19050" t="0" r="0" b="0"/>
            <wp:docPr id="7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3571876"/>
                      <a:chOff x="0" y="0"/>
                      <a:chExt cx="9144000" cy="3571876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0" y="0"/>
                        <a:ext cx="9144000" cy="357187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Rectangle 5"/>
                      <a:cNvSpPr/>
                    </a:nvSpPr>
                    <a:spPr>
                      <a:xfrm>
                        <a:off x="2786050" y="0"/>
                        <a:ext cx="2928958" cy="35716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dirty="0" smtClean="0"/>
                            <a:t>SD  SYNC TWO FOLDERS</a:t>
                          </a:r>
                          <a:endParaRPr lang="en-SG" b="1" dirty="0"/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Oval 6"/>
                      <a:cNvSpPr/>
                    </a:nvSpPr>
                    <a:spPr>
                      <a:xfrm>
                        <a:off x="277316" y="571480"/>
                        <a:ext cx="159684" cy="142876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 b="1" spc="50">
                            <a:ln w="11430"/>
                            <a:gradFill>
                              <a:gsLst>
                                <a:gs pos="25000">
                                  <a:schemeClr val="accent2">
                                    <a:satMod val="155000"/>
                                  </a:schemeClr>
                                </a:gs>
                                <a:gs pos="100000">
                                  <a:schemeClr val="accent2">
                                    <a:shade val="45000"/>
                                    <a:satMod val="165000"/>
                                  </a:schemeClr>
                                </a:gs>
                              </a:gsLst>
                              <a:lin ang="5400000"/>
                            </a:gradFill>
                            <a:effectLst>
                              <a:outerShdw blurRad="76200" dist="50800" dir="5400000" algn="tl" rotWithShape="0">
                                <a:srgbClr xmlns:a14="http://schemas.microsoft.com/office/drawing/2010/main" val="000000" mc:Ignorable="">
                                  <a:alpha val="65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8" name="Straight Connector 7"/>
                      <a:cNvCxnSpPr>
                        <a:stCxn id="7" idx="4"/>
                      </a:cNvCxnSpPr>
                    </a:nvCxnSpPr>
                    <a:spPr>
                      <a:xfrm rot="5400000">
                        <a:off x="284926" y="785794"/>
                        <a:ext cx="143670" cy="794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" name="Straight Connector 8"/>
                      <a:cNvCxnSpPr/>
                    </a:nvCxnSpPr>
                    <a:spPr>
                      <a:xfrm>
                        <a:off x="277316" y="784206"/>
                        <a:ext cx="159684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Straight Connector 9"/>
                      <a:cNvCxnSpPr/>
                    </a:nvCxnSpPr>
                    <a:spPr>
                      <a:xfrm rot="5400000" flipH="1" flipV="1">
                        <a:off x="361360" y="927082"/>
                        <a:ext cx="1588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Straight Connector 10"/>
                      <a:cNvCxnSpPr/>
                    </a:nvCxnSpPr>
                    <a:spPr>
                      <a:xfrm>
                        <a:off x="357158" y="854056"/>
                        <a:ext cx="142876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Straight Connector 11"/>
                      <a:cNvCxnSpPr/>
                    </a:nvCxnSpPr>
                    <a:spPr>
                      <a:xfrm rot="10800000" flipV="1">
                        <a:off x="214314" y="854056"/>
                        <a:ext cx="152400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Straight Connector 12"/>
                      <a:cNvCxnSpPr/>
                    </a:nvCxnSpPr>
                    <a:spPr>
                      <a:xfrm rot="5400000">
                        <a:off x="-820775" y="2178835"/>
                        <a:ext cx="2356660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" name="Rounded Rectangle 13"/>
                      <a:cNvSpPr/>
                    </a:nvSpPr>
                    <a:spPr>
                      <a:xfrm>
                        <a:off x="3668520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UI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" name="Straight Connector 14"/>
                      <a:cNvCxnSpPr/>
                    </a:nvCxnSpPr>
                    <a:spPr>
                      <a:xfrm rot="5400000">
                        <a:off x="3000761" y="2214157"/>
                        <a:ext cx="2428892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" name="Rounded Rectangle 15"/>
                      <a:cNvSpPr/>
                    </a:nvSpPr>
                    <a:spPr>
                      <a:xfrm>
                        <a:off x="7811924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:Logic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7" name="Straight Connector 16"/>
                      <a:cNvCxnSpPr/>
                    </a:nvCxnSpPr>
                    <a:spPr>
                      <a:xfrm rot="5400000">
                        <a:off x="7216000" y="2143116"/>
                        <a:ext cx="2285222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Straight Arrow Connector 17"/>
                      <a:cNvCxnSpPr/>
                    </a:nvCxnSpPr>
                    <a:spPr>
                      <a:xfrm>
                        <a:off x="357158" y="1643050"/>
                        <a:ext cx="378621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0" name="TextBox 19"/>
                      <a:cNvSpPr txBox="1"/>
                    </a:nvSpPr>
                    <a:spPr>
                      <a:xfrm>
                        <a:off x="357158" y="1285860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</a:t>
                          </a:r>
                          <a:r>
                            <a:rPr lang="en-US" sz="1600" dirty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src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des,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syncMode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include, exclude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3" name="Straight Arrow Connector 22"/>
                      <a:cNvCxnSpPr/>
                    </a:nvCxnSpPr>
                    <a:spPr>
                      <a:xfrm>
                        <a:off x="4214810" y="1643050"/>
                        <a:ext cx="407196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4" name="Rounded Rectangle 23"/>
                      <a:cNvSpPr/>
                    </a:nvSpPr>
                    <a:spPr>
                      <a:xfrm>
                        <a:off x="4143372" y="1571612"/>
                        <a:ext cx="142876" cy="1571636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4429124" y="1263835"/>
                        <a:ext cx="4000528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src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des,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syncMode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include, exclude </a:t>
                          </a:r>
                          <a:r>
                            <a:rPr lang="en-US" sz="1600" dirty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" name="Rounded Rectangle 32"/>
                      <a:cNvSpPr/>
                    </a:nvSpPr>
                    <a:spPr>
                      <a:xfrm>
                        <a:off x="8286776" y="1571612"/>
                        <a:ext cx="142876" cy="1571636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4" name="Straight Arrow Connector 43"/>
                      <a:cNvCxnSpPr/>
                    </a:nvCxnSpPr>
                    <a:spPr>
                      <a:xfrm rot="10800000">
                        <a:off x="4286248" y="2998784"/>
                        <a:ext cx="3999336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Straight Arrow Connector 45"/>
                      <a:cNvCxnSpPr/>
                    </a:nvCxnSpPr>
                    <a:spPr>
                      <a:xfrm rot="10800000">
                        <a:off x="357158" y="3000372"/>
                        <a:ext cx="3785022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357158" y="192880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2" name="TextBox 51"/>
                      <a:cNvSpPr txBox="1"/>
                    </a:nvSpPr>
                    <a:spPr>
                      <a:xfrm>
                        <a:off x="357158" y="264318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                        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 COMPLETED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9" name="Rectangle 58"/>
                      <a:cNvSpPr/>
                    </a:nvSpPr>
                    <a:spPr>
                      <a:xfrm>
                        <a:off x="6000760" y="1857364"/>
                        <a:ext cx="3071834" cy="92869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spc="50" dirty="0" smtClean="0">
                              <a:ln w="11430"/>
                              <a:gradFill>
                                <a:gsLst>
                                  <a:gs pos="25000">
                                    <a:schemeClr val="accent2">
                                      <a:satMod val="155000"/>
                                    </a:schemeClr>
                                  </a:gs>
                                  <a:gs pos="100000">
                                    <a:schemeClr val="accent2">
                                      <a:shade val="45000"/>
                                      <a:satMod val="165000"/>
                                    </a:schemeClr>
                                  </a:gs>
                                </a:gsLst>
                                <a:lin ang="5400000"/>
                              </a:gradFill>
                              <a:effectLst>
                                <a:outerShdw blurRad="76200" dist="50800" dir="5400000" algn="tl" rotWithShape="0">
                                  <a:srgbClr xmlns:a14="http://schemas.microsoft.com/office/drawing/2010/main" val="000000" mc:Ignorable="">
                                    <a:alpha val="65000"/>
                                  </a:srgbClr>
                                </a:outerShdw>
                              </a:effectLst>
                            </a:rPr>
                            <a:t>        DETECT AND RECONCILE DIFFERENCES</a:t>
                          </a:r>
                          <a:endParaRPr lang="en-SG" b="1" spc="50" dirty="0">
                            <a:ln w="11430"/>
                            <a:gradFill>
                              <a:gsLst>
                                <a:gs pos="25000">
                                  <a:schemeClr val="accent2">
                                    <a:satMod val="155000"/>
                                  </a:schemeClr>
                                </a:gs>
                                <a:gs pos="100000">
                                  <a:schemeClr val="accent2">
                                    <a:shade val="45000"/>
                                    <a:satMod val="165000"/>
                                  </a:schemeClr>
                                </a:gs>
                              </a:gsLst>
                              <a:lin ang="5400000"/>
                            </a:gradFill>
                            <a:effectLst>
                              <a:outerShdw blurRad="76200" dist="50800" dir="5400000" algn="tl" rotWithShape="0">
                                <a:srgbClr xmlns:a14="http://schemas.microsoft.com/office/drawing/2010/main" val="000000" mc:Ignorable="">
                                  <a:alpha val="65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0" name="Rectangle 59"/>
                      <a:cNvSpPr/>
                    </a:nvSpPr>
                    <a:spPr>
                      <a:xfrm>
                        <a:off x="6000760" y="1857364"/>
                        <a:ext cx="642942" cy="35719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 smtClean="0">
                              <a:ln w="10541" cmpd="sng">
                                <a:solidFill>
                                  <a:schemeClr val="accent1">
                                    <a:shade val="88000"/>
                                    <a:satMod val="110000"/>
                                  </a:schemeClr>
                                </a:solidFill>
                                <a:prstDash val="solid"/>
                              </a:ln>
                              <a:gradFill>
                                <a:gsLst>
                                  <a:gs pos="0">
                                    <a:schemeClr val="accent1">
                                      <a:tint val="40000"/>
                                      <a:satMod val="250000"/>
                                    </a:schemeClr>
                                  </a:gs>
                                  <a:gs pos="9000">
                                    <a:schemeClr val="accent1">
                                      <a:tint val="52000"/>
                                      <a:satMod val="300000"/>
                                    </a:schemeClr>
                                  </a:gs>
                                  <a:gs pos="50000">
                                    <a:schemeClr val="accent1">
                                      <a:shade val="20000"/>
                                      <a:satMod val="300000"/>
                                    </a:schemeClr>
                                  </a:gs>
                                  <a:gs pos="79000">
                                    <a:schemeClr val="accent1">
                                      <a:tint val="52000"/>
                                      <a:satMod val="300000"/>
                                    </a:schemeClr>
                                  </a:gs>
                                  <a:gs pos="100000">
                                    <a:schemeClr val="accent1">
                                      <a:tint val="40000"/>
                                      <a:satMod val="250000"/>
                                    </a:schemeClr>
                                  </a:gs>
                                </a:gsLst>
                                <a:lin ang="5400000"/>
                              </a:gradFill>
                            </a:rPr>
                            <a:t>ref</a:t>
                          </a:r>
                          <a:endParaRPr lang="en-SG" sz="2000" b="1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14:paraId="749AFFFA" w14:textId="77777777" w:rsidR="00BC54F6" w:rsidRDefault="00BC54F6" w:rsidP="00772616">
      <w:pPr>
        <w:pStyle w:val="ListParagraph"/>
        <w:ind w:left="0"/>
        <w:rPr>
          <w:lang w:eastAsia="en-US" w:bidi="en-US"/>
        </w:rPr>
      </w:pPr>
    </w:p>
    <w:p w14:paraId="795B0F01" w14:textId="77777777" w:rsidR="00BC54F6" w:rsidRDefault="00F05CCE" w:rsidP="00772616">
      <w:pPr>
        <w:pStyle w:val="ListParagraph"/>
        <w:ind w:left="0"/>
        <w:rPr>
          <w:lang w:eastAsia="en-US" w:bidi="en-US"/>
        </w:rPr>
      </w:pPr>
      <w:r w:rsidRPr="00F05CCE">
        <w:rPr>
          <w:noProof/>
          <w:lang w:eastAsia="en-US"/>
        </w:rPr>
        <w:drawing>
          <wp:inline distT="0" distB="0" distL="0" distR="0" wp14:editId="2B155FE6">
            <wp:extent cx="5534025" cy="3429000"/>
            <wp:effectExtent l="19050" t="0" r="0" b="0"/>
            <wp:docPr id="8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15272" cy="5072074"/>
                      <a:chOff x="0" y="0"/>
                      <a:chExt cx="7715272" cy="5072074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0" y="0"/>
                        <a:ext cx="7715272" cy="507207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Rectangle 4"/>
                      <a:cNvSpPr/>
                    </a:nvSpPr>
                    <a:spPr>
                      <a:xfrm>
                        <a:off x="1571604" y="0"/>
                        <a:ext cx="4643470" cy="35716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dirty="0" smtClean="0"/>
                            <a:t>SD  DETECT AND RECONCILE DIFFERENCES</a:t>
                          </a:r>
                          <a:endParaRPr lang="en-SG" b="1" dirty="0"/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2" name="Straight Connector 11"/>
                      <a:cNvCxnSpPr/>
                    </a:nvCxnSpPr>
                    <a:spPr>
                      <a:xfrm rot="5400000">
                        <a:off x="-1285519" y="2928537"/>
                        <a:ext cx="3857652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" name="Rounded Rectangle 12"/>
                      <a:cNvSpPr/>
                    </a:nvSpPr>
                    <a:spPr>
                      <a:xfrm>
                        <a:off x="4429124" y="1000108"/>
                        <a:ext cx="1214446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Detector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7" name="Straight Arrow Connector 16"/>
                      <a:cNvCxnSpPr/>
                    </a:nvCxnSpPr>
                    <a:spPr>
                      <a:xfrm>
                        <a:off x="642910" y="2212966"/>
                        <a:ext cx="2428892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Straight Arrow Connector 23"/>
                      <a:cNvCxnSpPr/>
                    </a:nvCxnSpPr>
                    <a:spPr>
                      <a:xfrm rot="10800000">
                        <a:off x="642910" y="4357694"/>
                        <a:ext cx="6142476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3786182" y="407194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7" name="Rounded Rectangle 26"/>
                      <a:cNvSpPr/>
                    </a:nvSpPr>
                    <a:spPr>
                      <a:xfrm>
                        <a:off x="96620" y="500042"/>
                        <a:ext cx="1260670" cy="42862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Logic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3" name="Straight Connector 32"/>
                      <a:cNvCxnSpPr/>
                    </a:nvCxnSpPr>
                    <a:spPr>
                      <a:xfrm rot="5400000">
                        <a:off x="3357951" y="3071413"/>
                        <a:ext cx="342902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5" name="TextBox 34"/>
                      <a:cNvSpPr txBox="1"/>
                    </a:nvSpPr>
                    <a:spPr>
                      <a:xfrm>
                        <a:off x="1785918" y="2571744"/>
                        <a:ext cx="2500330" cy="3385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GetDifferences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src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des)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Rounded Rectangle 35"/>
                      <a:cNvSpPr/>
                    </a:nvSpPr>
                    <a:spPr>
                      <a:xfrm>
                        <a:off x="2071670" y="1000108"/>
                        <a:ext cx="2214578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</a:t>
                          </a:r>
                          <a:r>
                            <a:rPr lang="en-US" dirty="0" err="1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FileSystemOperator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7" name="Straight Connector 36"/>
                      <a:cNvCxnSpPr/>
                    </a:nvCxnSpPr>
                    <a:spPr>
                      <a:xfrm rot="16200000" flipH="1">
                        <a:off x="1428727" y="3071809"/>
                        <a:ext cx="3429024" cy="2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TextBox 39"/>
                      <a:cNvSpPr txBox="1"/>
                    </a:nvSpPr>
                    <a:spPr>
                      <a:xfrm>
                        <a:off x="714348" y="1804562"/>
                        <a:ext cx="242889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SetFilter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(include, exclude)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43" name="Straight Arrow Connector 42"/>
                      <a:cNvCxnSpPr/>
                    </a:nvCxnSpPr>
                    <a:spPr>
                      <a:xfrm>
                        <a:off x="642910" y="2928934"/>
                        <a:ext cx="435771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5" name="Rounded Rectangle 44"/>
                      <a:cNvSpPr/>
                    </a:nvSpPr>
                    <a:spPr>
                      <a:xfrm>
                        <a:off x="3071802" y="2143116"/>
                        <a:ext cx="142876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8" name="Straight Arrow Connector 47"/>
                      <a:cNvCxnSpPr/>
                    </a:nvCxnSpPr>
                    <a:spPr>
                      <a:xfrm rot="10800000">
                        <a:off x="642910" y="2428868"/>
                        <a:ext cx="2428892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2" name="Rounded Rectangle 51"/>
                      <a:cNvSpPr/>
                    </a:nvSpPr>
                    <a:spPr>
                      <a:xfrm>
                        <a:off x="5000628" y="2786058"/>
                        <a:ext cx="142876" cy="71438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3" name="Straight Arrow Connector 52"/>
                      <a:cNvCxnSpPr/>
                    </a:nvCxnSpPr>
                    <a:spPr>
                      <a:xfrm rot="10800000">
                        <a:off x="642910" y="3357562"/>
                        <a:ext cx="4356526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2143108" y="3000372"/>
                        <a:ext cx="1928826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err="1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l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istOf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D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ifferences</a:t>
                          </a:r>
                          <a:endParaRPr lang="en-SG" sz="1600" b="1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6" name="Rounded Rectangle 55"/>
                      <a:cNvSpPr/>
                    </a:nvSpPr>
                    <a:spPr>
                      <a:xfrm>
                        <a:off x="6143636" y="1000108"/>
                        <a:ext cx="1500198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Reconciler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7" name="Straight Connector 56"/>
                      <a:cNvCxnSpPr/>
                    </a:nvCxnSpPr>
                    <a:spPr>
                      <a:xfrm rot="5400000">
                        <a:off x="5143901" y="3071413"/>
                        <a:ext cx="342902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8" name="Rounded Rectangle 57"/>
                      <a:cNvSpPr/>
                    </a:nvSpPr>
                    <a:spPr>
                      <a:xfrm>
                        <a:off x="6786578" y="3929066"/>
                        <a:ext cx="142876" cy="500066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9" name="Straight Arrow Connector 58"/>
                      <a:cNvCxnSpPr/>
                    </a:nvCxnSpPr>
                    <a:spPr>
                      <a:xfrm>
                        <a:off x="642910" y="4000504"/>
                        <a:ext cx="614366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2" name="TextBox 61"/>
                      <a:cNvSpPr txBox="1"/>
                    </a:nvSpPr>
                    <a:spPr>
                      <a:xfrm>
                        <a:off x="2714612" y="3643314"/>
                        <a:ext cx="2857520" cy="3385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Synchronize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listOfDifferences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355B9CDD" w14:textId="77777777" w:rsidR="0092717D" w:rsidRDefault="0092717D" w:rsidP="00772616">
      <w:pPr>
        <w:pStyle w:val="ListParagraph"/>
        <w:ind w:left="0"/>
        <w:rPr>
          <w:lang w:eastAsia="en-US" w:bidi="en-US"/>
        </w:rPr>
      </w:pPr>
    </w:p>
    <w:p w14:paraId="169D9BBC" w14:textId="77777777" w:rsidR="0092717D" w:rsidRDefault="00C717F4" w:rsidP="00772616">
      <w:pPr>
        <w:pStyle w:val="ListParagraph"/>
        <w:ind w:left="0"/>
        <w:rPr>
          <w:lang w:eastAsia="en-US" w:bidi="en-US"/>
        </w:rPr>
      </w:pPr>
      <w:r w:rsidRPr="00C717F4">
        <w:rPr>
          <w:noProof/>
          <w:lang w:eastAsia="en-US"/>
        </w:rPr>
        <w:lastRenderedPageBreak/>
        <w:drawing>
          <wp:inline distT="0" distB="0" distL="0" distR="0" wp14:editId="6E0CBD9D">
            <wp:extent cx="5534025" cy="3914775"/>
            <wp:effectExtent l="19050" t="0" r="0" b="0"/>
            <wp:docPr id="10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857892"/>
                      <a:chOff x="0" y="0"/>
                      <a:chExt cx="9144000" cy="5857892"/>
                    </a:xfrm>
                  </a:grpSpPr>
                  <a:sp>
                    <a:nvSpPr>
                      <a:cNvPr id="33" name="Rectangle 32"/>
                      <a:cNvSpPr/>
                    </a:nvSpPr>
                    <a:spPr>
                      <a:xfrm>
                        <a:off x="0" y="0"/>
                        <a:ext cx="9144000" cy="585789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Rectangle 33"/>
                      <a:cNvSpPr/>
                    </a:nvSpPr>
                    <a:spPr>
                      <a:xfrm>
                        <a:off x="3286116" y="0"/>
                        <a:ext cx="2500330" cy="35716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dirty="0" smtClean="0"/>
                            <a:t>SD  SAVE PROFILE</a:t>
                          </a:r>
                          <a:endParaRPr lang="en-SG" b="1" dirty="0"/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5" name="Oval 34"/>
                      <a:cNvSpPr/>
                    </a:nvSpPr>
                    <a:spPr>
                      <a:xfrm>
                        <a:off x="277316" y="571480"/>
                        <a:ext cx="159684" cy="142876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 b="1" spc="50">
                            <a:ln w="11430"/>
                            <a:gradFill>
                              <a:gsLst>
                                <a:gs pos="25000">
                                  <a:schemeClr val="accent2">
                                    <a:satMod val="155000"/>
                                  </a:schemeClr>
                                </a:gs>
                                <a:gs pos="100000">
                                  <a:schemeClr val="accent2">
                                    <a:shade val="45000"/>
                                    <a:satMod val="165000"/>
                                  </a:schemeClr>
                                </a:gs>
                              </a:gsLst>
                              <a:lin ang="5400000"/>
                            </a:gradFill>
                            <a:effectLst>
                              <a:outerShdw blurRad="76200" dist="50800" dir="5400000" algn="tl" rotWithShape="0">
                                <a:srgbClr xmlns:a14="http://schemas.microsoft.com/office/drawing/2010/main" val="000000" mc:Ignorable="">
                                  <a:alpha val="65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6" name="Straight Connector 35"/>
                      <a:cNvCxnSpPr>
                        <a:stCxn id="35" idx="4"/>
                      </a:cNvCxnSpPr>
                    </a:nvCxnSpPr>
                    <a:spPr>
                      <a:xfrm rot="5400000">
                        <a:off x="284926" y="785794"/>
                        <a:ext cx="143670" cy="794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Straight Connector 36"/>
                      <a:cNvCxnSpPr/>
                    </a:nvCxnSpPr>
                    <a:spPr>
                      <a:xfrm>
                        <a:off x="277316" y="784206"/>
                        <a:ext cx="159684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Straight Connector 37"/>
                      <a:cNvCxnSpPr/>
                    </a:nvCxnSpPr>
                    <a:spPr>
                      <a:xfrm rot="5400000" flipH="1" flipV="1">
                        <a:off x="361360" y="927082"/>
                        <a:ext cx="1588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Straight Connector 38"/>
                      <a:cNvCxnSpPr/>
                    </a:nvCxnSpPr>
                    <a:spPr>
                      <a:xfrm>
                        <a:off x="357158" y="854056"/>
                        <a:ext cx="142876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0" name="Straight Connector 39"/>
                      <a:cNvCxnSpPr/>
                    </a:nvCxnSpPr>
                    <a:spPr>
                      <a:xfrm rot="10800000" flipV="1">
                        <a:off x="214314" y="854056"/>
                        <a:ext cx="152400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1" name="Straight Connector 40"/>
                      <a:cNvCxnSpPr/>
                    </a:nvCxnSpPr>
                    <a:spPr>
                      <a:xfrm rot="5400000">
                        <a:off x="-1999502" y="3357562"/>
                        <a:ext cx="471411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2" name="Rounded Rectangle 41"/>
                      <a:cNvSpPr/>
                    </a:nvSpPr>
                    <a:spPr>
                      <a:xfrm>
                        <a:off x="2000232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UI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3" name="Straight Connector 42"/>
                      <a:cNvCxnSpPr/>
                    </a:nvCxnSpPr>
                    <a:spPr>
                      <a:xfrm rot="16200000" flipH="1">
                        <a:off x="202072" y="3345352"/>
                        <a:ext cx="4714908" cy="2442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Rounded Rectangle 43"/>
                      <a:cNvSpPr/>
                    </a:nvSpPr>
                    <a:spPr>
                      <a:xfrm>
                        <a:off x="7954800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:Storage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5" name="Straight Connector 44"/>
                      <a:cNvCxnSpPr/>
                    </a:nvCxnSpPr>
                    <a:spPr>
                      <a:xfrm rot="5400000">
                        <a:off x="6144033" y="3357165"/>
                        <a:ext cx="4714908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7" name="TextBox 46"/>
                      <a:cNvSpPr txBox="1"/>
                    </a:nvSpPr>
                    <a:spPr>
                      <a:xfrm>
                        <a:off x="428596" y="1142984"/>
                        <a:ext cx="207170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SAVE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src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, des, </a:t>
                          </a:r>
                          <a:r>
                            <a:rPr lang="en-US" sz="1600" dirty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m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ode, include, exclude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Rounded Rectangle 48"/>
                      <a:cNvSpPr/>
                    </a:nvSpPr>
                    <a:spPr>
                      <a:xfrm>
                        <a:off x="2475084" y="1571612"/>
                        <a:ext cx="168090" cy="3857652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1" name="Rounded Rectangle 50"/>
                      <a:cNvSpPr/>
                    </a:nvSpPr>
                    <a:spPr>
                      <a:xfrm>
                        <a:off x="8429652" y="2571744"/>
                        <a:ext cx="142876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214282" y="121442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7" name="Rectangle 56"/>
                      <a:cNvSpPr/>
                    </a:nvSpPr>
                    <a:spPr>
                      <a:xfrm>
                        <a:off x="1643042" y="2000240"/>
                        <a:ext cx="785818" cy="35719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000" b="1" dirty="0" smtClean="0">
                              <a:ln w="10541" cmpd="sng">
                                <a:solidFill>
                                  <a:schemeClr val="accent1">
                                    <a:shade val="88000"/>
                                    <a:satMod val="110000"/>
                                  </a:schemeClr>
                                </a:solidFill>
                                <a:prstDash val="solid"/>
                              </a:ln>
                              <a:gradFill>
                                <a:gsLst>
                                  <a:gs pos="0">
                                    <a:schemeClr val="accent1">
                                      <a:tint val="40000"/>
                                      <a:satMod val="250000"/>
                                    </a:schemeClr>
                                  </a:gs>
                                  <a:gs pos="9000">
                                    <a:schemeClr val="accent1">
                                      <a:tint val="52000"/>
                                      <a:satMod val="300000"/>
                                    </a:schemeClr>
                                  </a:gs>
                                  <a:gs pos="50000">
                                    <a:schemeClr val="accent1">
                                      <a:shade val="20000"/>
                                      <a:satMod val="300000"/>
                                    </a:schemeClr>
                                  </a:gs>
                                  <a:gs pos="79000">
                                    <a:schemeClr val="accent1">
                                      <a:tint val="52000"/>
                                      <a:satMod val="300000"/>
                                    </a:schemeClr>
                                  </a:gs>
                                  <a:gs pos="100000">
                                    <a:schemeClr val="accent1">
                                      <a:tint val="40000"/>
                                      <a:satMod val="250000"/>
                                    </a:schemeClr>
                                  </a:gs>
                                </a:gsLst>
                                <a:lin ang="5400000"/>
                              </a:gradFill>
                            </a:rPr>
                            <a:t>alt</a:t>
                          </a:r>
                          <a:endParaRPr lang="en-SG" sz="2000" b="1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8" name="Rounded Rectangle 57"/>
                      <a:cNvSpPr/>
                    </a:nvSpPr>
                    <a:spPr>
                      <a:xfrm>
                        <a:off x="5097280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Logic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9" name="Straight Connector 58"/>
                      <a:cNvCxnSpPr/>
                    </a:nvCxnSpPr>
                    <a:spPr>
                      <a:xfrm rot="5400000">
                        <a:off x="3358348" y="3357562"/>
                        <a:ext cx="471411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Straight Arrow Connector 60"/>
                      <a:cNvCxnSpPr/>
                    </a:nvCxnSpPr>
                    <a:spPr>
                      <a:xfrm>
                        <a:off x="357158" y="1714488"/>
                        <a:ext cx="214314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5" name="Rectangle 64"/>
                      <a:cNvSpPr/>
                    </a:nvSpPr>
                    <a:spPr>
                      <a:xfrm>
                        <a:off x="1652566" y="2000240"/>
                        <a:ext cx="7277152" cy="27146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7" name="TextBox 66"/>
                      <a:cNvSpPr txBox="1"/>
                    </a:nvSpPr>
                    <a:spPr>
                      <a:xfrm>
                        <a:off x="2643174" y="2000240"/>
                        <a:ext cx="207170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[creating new profile]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69" name="Straight Arrow Connector 68"/>
                      <a:cNvCxnSpPr/>
                    </a:nvCxnSpPr>
                    <a:spPr>
                      <a:xfrm>
                        <a:off x="2643174" y="2714620"/>
                        <a:ext cx="300039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Rounded Rectangle 70"/>
                      <a:cNvSpPr/>
                    </a:nvSpPr>
                    <a:spPr>
                      <a:xfrm>
                        <a:off x="5643570" y="2571744"/>
                        <a:ext cx="142876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2" name="TextBox 71"/>
                      <a:cNvSpPr txBox="1"/>
                    </a:nvSpPr>
                    <a:spPr>
                      <a:xfrm>
                        <a:off x="2571736" y="2357430"/>
                        <a:ext cx="307183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CreateAndSaveProfile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newProfile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4" name="TextBox 73"/>
                      <a:cNvSpPr txBox="1"/>
                    </a:nvSpPr>
                    <a:spPr>
                      <a:xfrm>
                        <a:off x="6143636" y="1914401"/>
                        <a:ext cx="2071702" cy="80021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CreateAndSaveProfile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newProfile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75" name="Straight Arrow Connector 74"/>
                      <a:cNvCxnSpPr/>
                    </a:nvCxnSpPr>
                    <a:spPr>
                      <a:xfrm>
                        <a:off x="5786446" y="2714620"/>
                        <a:ext cx="264320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7" name="Straight Arrow Connector 76"/>
                      <a:cNvCxnSpPr/>
                    </a:nvCxnSpPr>
                    <a:spPr>
                      <a:xfrm rot="10800000">
                        <a:off x="5786446" y="3000372"/>
                        <a:ext cx="2642014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Straight Arrow Connector 79"/>
                      <a:cNvCxnSpPr/>
                    </a:nvCxnSpPr>
                    <a:spPr>
                      <a:xfrm rot="10800000">
                        <a:off x="2643174" y="3000372"/>
                        <a:ext cx="2999204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4" name="Straight Connector 83"/>
                      <a:cNvCxnSpPr/>
                    </a:nvCxnSpPr>
                    <a:spPr>
                      <a:xfrm rot="10800000" flipH="1">
                        <a:off x="1643042" y="3357562"/>
                        <a:ext cx="7277152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6" name="TextBox 85"/>
                      <a:cNvSpPr txBox="1"/>
                    </a:nvSpPr>
                    <a:spPr>
                      <a:xfrm>
                        <a:off x="2714612" y="3357562"/>
                        <a:ext cx="207170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[editing profile]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87" name="Straight Arrow Connector 86"/>
                      <a:cNvCxnSpPr/>
                    </a:nvCxnSpPr>
                    <a:spPr>
                      <a:xfrm>
                        <a:off x="2643174" y="4213230"/>
                        <a:ext cx="300039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8" name="Rounded Rectangle 87"/>
                      <a:cNvSpPr/>
                    </a:nvSpPr>
                    <a:spPr>
                      <a:xfrm>
                        <a:off x="5643570" y="4071942"/>
                        <a:ext cx="142876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9" name="TextBox 88"/>
                      <a:cNvSpPr txBox="1"/>
                    </a:nvSpPr>
                    <a:spPr>
                      <a:xfrm>
                        <a:off x="2928926" y="3643314"/>
                        <a:ext cx="1857388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Edit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AndSaveProfile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currentProfile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1" name="Rounded Rectangle 90"/>
                      <a:cNvSpPr/>
                    </a:nvSpPr>
                    <a:spPr>
                      <a:xfrm>
                        <a:off x="8429652" y="4071942"/>
                        <a:ext cx="142876" cy="571504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92" name="Straight Arrow Connector 91"/>
                      <a:cNvCxnSpPr/>
                    </a:nvCxnSpPr>
                    <a:spPr>
                      <a:xfrm>
                        <a:off x="5786446" y="4214818"/>
                        <a:ext cx="2643206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4" name="TextBox 93"/>
                      <a:cNvSpPr txBox="1"/>
                    </a:nvSpPr>
                    <a:spPr>
                      <a:xfrm>
                        <a:off x="6215074" y="3643314"/>
                        <a:ext cx="1857388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Edit</a:t>
                          </a:r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AndSaveProfile</a:t>
                          </a:r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currentProfile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5" name="Straight Arrow Connector 94"/>
                      <a:cNvCxnSpPr/>
                    </a:nvCxnSpPr>
                    <a:spPr>
                      <a:xfrm rot="10800000">
                        <a:off x="5786446" y="4500570"/>
                        <a:ext cx="2642014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6" name="Straight Arrow Connector 95"/>
                      <a:cNvCxnSpPr/>
                    </a:nvCxnSpPr>
                    <a:spPr>
                      <a:xfrm rot="10800000">
                        <a:off x="2643174" y="4500570"/>
                        <a:ext cx="2999204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Arrow Connector 101"/>
                      <a:cNvCxnSpPr/>
                    </a:nvCxnSpPr>
                    <a:spPr>
                      <a:xfrm rot="10800000">
                        <a:off x="357158" y="5357826"/>
                        <a:ext cx="2071702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5" name="TextBox 104"/>
                      <a:cNvSpPr txBox="1"/>
                    </a:nvSpPr>
                    <a:spPr>
                      <a:xfrm>
                        <a:off x="857224" y="4857760"/>
                        <a:ext cx="1214446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atin typeface="Cambria" pitchFamily="18" charset="0"/>
                            </a:rPr>
                            <a:t> </a:t>
                          </a:r>
                          <a:r>
                            <a:rPr lang="en-US" sz="14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UPDATED </a:t>
                          </a:r>
                          <a:r>
                            <a:rPr lang="en-US" sz="14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 LIST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376C3FC8" w14:textId="77777777" w:rsidR="00903647" w:rsidRDefault="00903647" w:rsidP="00772616">
      <w:pPr>
        <w:pStyle w:val="ListParagraph"/>
        <w:ind w:left="0"/>
        <w:rPr>
          <w:lang w:eastAsia="en-US" w:bidi="en-US"/>
        </w:rPr>
      </w:pPr>
    </w:p>
    <w:p w14:paraId="4ED7B63E" w14:textId="77777777" w:rsidR="006473C5" w:rsidRDefault="006473C5" w:rsidP="00772616">
      <w:pPr>
        <w:pStyle w:val="ListParagraph"/>
        <w:ind w:left="0"/>
        <w:rPr>
          <w:lang w:eastAsia="en-US" w:bidi="en-US"/>
        </w:rPr>
      </w:pPr>
      <w:r w:rsidRPr="006473C5">
        <w:rPr>
          <w:noProof/>
          <w:lang w:eastAsia="en-US"/>
        </w:rPr>
        <w:drawing>
          <wp:inline distT="0" distB="0" distL="0" distR="0" wp14:editId="79D31FAD">
            <wp:extent cx="5629275" cy="1581150"/>
            <wp:effectExtent l="19050" t="0" r="0" b="0"/>
            <wp:docPr id="11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2428868"/>
                      <a:chOff x="0" y="0"/>
                      <a:chExt cx="9144000" cy="2428868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0" y="0"/>
                        <a:ext cx="9144000" cy="242886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Rectangle 4"/>
                      <a:cNvSpPr/>
                    </a:nvSpPr>
                    <a:spPr>
                      <a:xfrm>
                        <a:off x="3286116" y="0"/>
                        <a:ext cx="2500330" cy="35716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dirty="0" smtClean="0"/>
                            <a:t>SD  DELETE PROFILE</a:t>
                          </a:r>
                          <a:endParaRPr lang="en-SG" b="1" dirty="0"/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Oval 5"/>
                      <a:cNvSpPr/>
                    </a:nvSpPr>
                    <a:spPr>
                      <a:xfrm>
                        <a:off x="277316" y="571480"/>
                        <a:ext cx="159684" cy="142876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 b="1" spc="50">
                            <a:ln w="11430"/>
                            <a:gradFill>
                              <a:gsLst>
                                <a:gs pos="25000">
                                  <a:schemeClr val="accent2">
                                    <a:satMod val="155000"/>
                                  </a:schemeClr>
                                </a:gs>
                                <a:gs pos="100000">
                                  <a:schemeClr val="accent2">
                                    <a:shade val="45000"/>
                                    <a:satMod val="165000"/>
                                  </a:schemeClr>
                                </a:gs>
                              </a:gsLst>
                              <a:lin ang="5400000"/>
                            </a:gradFill>
                            <a:effectLst>
                              <a:outerShdw blurRad="76200" dist="50800" dir="5400000" algn="tl" rotWithShape="0">
                                <a:srgbClr xmlns:a14="http://schemas.microsoft.com/office/drawing/2010/main" val="000000" mc:Ignorable="">
                                  <a:alpha val="65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" name="Straight Connector 6"/>
                      <a:cNvCxnSpPr>
                        <a:stCxn id="6" idx="4"/>
                      </a:cNvCxnSpPr>
                    </a:nvCxnSpPr>
                    <a:spPr>
                      <a:xfrm rot="5400000">
                        <a:off x="284926" y="785794"/>
                        <a:ext cx="143670" cy="794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Straight Connector 7"/>
                      <a:cNvCxnSpPr/>
                    </a:nvCxnSpPr>
                    <a:spPr>
                      <a:xfrm>
                        <a:off x="277316" y="784206"/>
                        <a:ext cx="159684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" name="Straight Connector 8"/>
                      <a:cNvCxnSpPr/>
                    </a:nvCxnSpPr>
                    <a:spPr>
                      <a:xfrm rot="5400000" flipH="1" flipV="1">
                        <a:off x="361360" y="927082"/>
                        <a:ext cx="1588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Straight Connector 9"/>
                      <a:cNvCxnSpPr/>
                    </a:nvCxnSpPr>
                    <a:spPr>
                      <a:xfrm>
                        <a:off x="357158" y="854056"/>
                        <a:ext cx="142876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Straight Connector 10"/>
                      <a:cNvCxnSpPr/>
                    </a:nvCxnSpPr>
                    <a:spPr>
                      <a:xfrm rot="10800000" flipV="1">
                        <a:off x="214314" y="854056"/>
                        <a:ext cx="152400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Straight Connector 11"/>
                      <a:cNvCxnSpPr/>
                    </a:nvCxnSpPr>
                    <a:spPr>
                      <a:xfrm rot="5400000">
                        <a:off x="-284990" y="1643050"/>
                        <a:ext cx="1285090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" name="Rounded Rectangle 12"/>
                      <a:cNvSpPr/>
                    </a:nvSpPr>
                    <a:spPr>
                      <a:xfrm>
                        <a:off x="2000232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UI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" name="Straight Connector 13"/>
                      <a:cNvCxnSpPr/>
                    </a:nvCxnSpPr>
                    <a:spPr>
                      <a:xfrm rot="16200000" flipH="1">
                        <a:off x="1916584" y="1630840"/>
                        <a:ext cx="1285884" cy="2442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Rounded Rectangle 14"/>
                      <a:cNvSpPr/>
                    </a:nvSpPr>
                    <a:spPr>
                      <a:xfrm>
                        <a:off x="7454734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:Storage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" name="Straight Connector 15"/>
                      <a:cNvCxnSpPr/>
                    </a:nvCxnSpPr>
                    <a:spPr>
                      <a:xfrm rot="5400000">
                        <a:off x="7358479" y="1642653"/>
                        <a:ext cx="128588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428596" y="1142984"/>
                        <a:ext cx="207170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DELETE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" name="TextBox 19"/>
                      <a:cNvSpPr txBox="1"/>
                    </a:nvSpPr>
                    <a:spPr>
                      <a:xfrm>
                        <a:off x="214282" y="121442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2" name="Rounded Rectangle 21"/>
                      <a:cNvSpPr/>
                    </a:nvSpPr>
                    <a:spPr>
                      <a:xfrm>
                        <a:off x="4740090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Logic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3" name="Straight Connector 22"/>
                      <a:cNvCxnSpPr/>
                    </a:nvCxnSpPr>
                    <a:spPr>
                      <a:xfrm rot="5400000">
                        <a:off x="4643835" y="1643447"/>
                        <a:ext cx="1285090" cy="1588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6" name="Straight Arrow Connector 45"/>
                      <a:cNvCxnSpPr/>
                    </a:nvCxnSpPr>
                    <a:spPr>
                      <a:xfrm>
                        <a:off x="357158" y="1500174"/>
                        <a:ext cx="214314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Rounded Rectangle 47"/>
                      <a:cNvSpPr/>
                    </a:nvSpPr>
                    <a:spPr>
                      <a:xfrm>
                        <a:off x="2500298" y="1357298"/>
                        <a:ext cx="142876" cy="78581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9" name="Straight Arrow Connector 48"/>
                      <a:cNvCxnSpPr/>
                    </a:nvCxnSpPr>
                    <a:spPr>
                      <a:xfrm rot="10800000">
                        <a:off x="5357818" y="2000240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1" name="Straight Arrow Connector 50"/>
                      <a:cNvCxnSpPr/>
                    </a:nvCxnSpPr>
                    <a:spPr>
                      <a:xfrm>
                        <a:off x="2643174" y="1500174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3" name="Rounded Rectangle 52"/>
                      <a:cNvSpPr/>
                    </a:nvSpPr>
                    <a:spPr>
                      <a:xfrm>
                        <a:off x="5214942" y="1357298"/>
                        <a:ext cx="142876" cy="78581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2714612" y="1142984"/>
                        <a:ext cx="250033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DeleteProfile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57" name="Straight Arrow Connector 56"/>
                      <a:cNvCxnSpPr/>
                    </a:nvCxnSpPr>
                    <a:spPr>
                      <a:xfrm>
                        <a:off x="5357818" y="1500174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8" name="Rounded Rectangle 57"/>
                      <a:cNvSpPr/>
                    </a:nvSpPr>
                    <a:spPr>
                      <a:xfrm>
                        <a:off x="7929586" y="1357298"/>
                        <a:ext cx="142876" cy="71438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61" name="Straight Arrow Connector 60"/>
                      <a:cNvCxnSpPr/>
                    </a:nvCxnSpPr>
                    <a:spPr>
                      <a:xfrm rot="10800000">
                        <a:off x="2643174" y="2000240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2" name="Straight Arrow Connector 61"/>
                      <a:cNvCxnSpPr/>
                    </a:nvCxnSpPr>
                    <a:spPr>
                      <a:xfrm rot="10800000">
                        <a:off x="357158" y="2000240"/>
                        <a:ext cx="2143140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5" name="TextBox 64"/>
                      <a:cNvSpPr txBox="1"/>
                    </a:nvSpPr>
                    <a:spPr>
                      <a:xfrm>
                        <a:off x="357158" y="1661686"/>
                        <a:ext cx="2214578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UPDATED PROFILE LIST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0" name="TextBox 69"/>
                      <a:cNvSpPr txBox="1"/>
                    </a:nvSpPr>
                    <a:spPr>
                      <a:xfrm>
                        <a:off x="5429256" y="1142984"/>
                        <a:ext cx="250033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DeleteProfile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44775984" w14:textId="77777777" w:rsidR="00903647" w:rsidRDefault="00903647" w:rsidP="00772616">
      <w:pPr>
        <w:pStyle w:val="ListParagraph"/>
        <w:ind w:left="0"/>
        <w:rPr>
          <w:lang w:eastAsia="en-US" w:bidi="en-US"/>
        </w:rPr>
      </w:pPr>
    </w:p>
    <w:p w14:paraId="31B1F37F" w14:textId="77777777" w:rsidR="00DE418F" w:rsidRDefault="00DE418F" w:rsidP="00772616">
      <w:pPr>
        <w:pStyle w:val="ListParagraph"/>
        <w:ind w:left="0"/>
        <w:rPr>
          <w:lang w:eastAsia="en-US" w:bidi="en-US"/>
        </w:rPr>
      </w:pPr>
      <w:r w:rsidRPr="00DE418F">
        <w:rPr>
          <w:noProof/>
          <w:lang w:eastAsia="en-US"/>
        </w:rPr>
        <w:drawing>
          <wp:inline distT="0" distB="0" distL="0" distR="0" wp14:editId="3373226A">
            <wp:extent cx="5629275" cy="1581150"/>
            <wp:effectExtent l="19050" t="0" r="0" b="0"/>
            <wp:docPr id="12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2428868"/>
                      <a:chOff x="0" y="0"/>
                      <a:chExt cx="9144000" cy="2428868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0" y="0"/>
                        <a:ext cx="9144000" cy="242886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Rectangle 4"/>
                      <a:cNvSpPr/>
                    </a:nvSpPr>
                    <a:spPr>
                      <a:xfrm>
                        <a:off x="3286116" y="0"/>
                        <a:ext cx="2500330" cy="35716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b="1" dirty="0" smtClean="0"/>
                            <a:t>SD  VIEW PROFILE</a:t>
                          </a:r>
                          <a:endParaRPr lang="en-SG" b="1" dirty="0"/>
                        </a:p>
                      </a:txBody>
                      <a:useSpRect/>
                    </a:txSp>
                    <a:style>
                      <a:lnRef idx="0">
                        <a:schemeClr val="accent2"/>
                      </a:lnRef>
                      <a:fillRef idx="3">
                        <a:schemeClr val="accent2"/>
                      </a:fillRef>
                      <a:effectRef idx="3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Oval 5"/>
                      <a:cNvSpPr/>
                    </a:nvSpPr>
                    <a:spPr>
                      <a:xfrm>
                        <a:off x="277316" y="571480"/>
                        <a:ext cx="159684" cy="142876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>
                          <a:scene3d>
                            <a:camera prst="orthographicFront"/>
                            <a:lightRig rig="soft" dir="tl">
                              <a:rot lat="0" lon="0" rev="0"/>
                            </a:lightRig>
                          </a:scene3d>
                          <a:sp3d contourW="25400" prstMaterial="matte">
                            <a:bevelT w="25400" h="55880" prst="artDeco"/>
                            <a:contourClr>
                              <a:schemeClr val="accent2">
                                <a:tint val="20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 b="1" spc="50">
                            <a:ln w="11430"/>
                            <a:gradFill>
                              <a:gsLst>
                                <a:gs pos="25000">
                                  <a:schemeClr val="accent2">
                                    <a:satMod val="155000"/>
                                  </a:schemeClr>
                                </a:gs>
                                <a:gs pos="100000">
                                  <a:schemeClr val="accent2">
                                    <a:shade val="45000"/>
                                    <a:satMod val="165000"/>
                                  </a:schemeClr>
                                </a:gs>
                              </a:gsLst>
                              <a:lin ang="5400000"/>
                            </a:gradFill>
                            <a:effectLst>
                              <a:outerShdw blurRad="76200" dist="50800" dir="5400000" algn="tl" rotWithShape="0">
                                <a:srgbClr xmlns:a14="http://schemas.microsoft.com/office/drawing/2010/main" val="000000" mc:Ignorable="">
                                  <a:alpha val="65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" name="Straight Connector 6"/>
                      <a:cNvCxnSpPr>
                        <a:stCxn id="6" idx="4"/>
                      </a:cNvCxnSpPr>
                    </a:nvCxnSpPr>
                    <a:spPr>
                      <a:xfrm rot="5400000">
                        <a:off x="284926" y="785794"/>
                        <a:ext cx="143670" cy="794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Straight Connector 7"/>
                      <a:cNvCxnSpPr/>
                    </a:nvCxnSpPr>
                    <a:spPr>
                      <a:xfrm>
                        <a:off x="277316" y="784206"/>
                        <a:ext cx="159684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" name="Straight Connector 8"/>
                      <a:cNvCxnSpPr/>
                    </a:nvCxnSpPr>
                    <a:spPr>
                      <a:xfrm rot="5400000" flipH="1" flipV="1">
                        <a:off x="361360" y="927082"/>
                        <a:ext cx="1588" cy="158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Straight Connector 9"/>
                      <a:cNvCxnSpPr/>
                    </a:nvCxnSpPr>
                    <a:spPr>
                      <a:xfrm>
                        <a:off x="357158" y="854056"/>
                        <a:ext cx="142876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Straight Connector 10"/>
                      <a:cNvCxnSpPr/>
                    </a:nvCxnSpPr>
                    <a:spPr>
                      <a:xfrm rot="10800000" flipV="1">
                        <a:off x="214314" y="854056"/>
                        <a:ext cx="152400" cy="71438"/>
                      </a:xfrm>
                      <a:prstGeom prst="line">
                        <a:avLst/>
                      </a:prstGeom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Straight Connector 11"/>
                      <a:cNvCxnSpPr/>
                    </a:nvCxnSpPr>
                    <a:spPr>
                      <a:xfrm rot="5400000">
                        <a:off x="-284990" y="1643050"/>
                        <a:ext cx="1285090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3" name="Rounded Rectangle 12"/>
                      <a:cNvSpPr/>
                    </a:nvSpPr>
                    <a:spPr>
                      <a:xfrm>
                        <a:off x="2000232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UI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" name="Straight Connector 13"/>
                      <a:cNvCxnSpPr/>
                    </a:nvCxnSpPr>
                    <a:spPr>
                      <a:xfrm rot="16200000" flipH="1">
                        <a:off x="1916584" y="1630840"/>
                        <a:ext cx="1285884" cy="2442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Rounded Rectangle 14"/>
                      <a:cNvSpPr/>
                    </a:nvSpPr>
                    <a:spPr>
                      <a:xfrm>
                        <a:off x="7454734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:Storage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" name="Straight Connector 15"/>
                      <a:cNvCxnSpPr/>
                    </a:nvCxnSpPr>
                    <a:spPr>
                      <a:xfrm rot="5400000">
                        <a:off x="7358479" y="1642653"/>
                        <a:ext cx="1285884" cy="794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7" name="TextBox 16"/>
                      <a:cNvSpPr txBox="1"/>
                    </a:nvSpPr>
                    <a:spPr>
                      <a:xfrm>
                        <a:off x="428596" y="1142984"/>
                        <a:ext cx="207170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VIEW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 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" name="TextBox 17"/>
                      <a:cNvSpPr txBox="1"/>
                    </a:nvSpPr>
                    <a:spPr>
                      <a:xfrm>
                        <a:off x="214282" y="1214422"/>
                        <a:ext cx="378621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9" name="Rounded Rectangle 18"/>
                      <a:cNvSpPr/>
                    </a:nvSpPr>
                    <a:spPr>
                      <a:xfrm>
                        <a:off x="4740090" y="571480"/>
                        <a:ext cx="1117794" cy="35719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>
                              <a:ln w="18415" cmpd="sng">
                                <a:solidFill>
                                  <a:srgbClr xmlns:a14="http://schemas.microsoft.com/office/drawing/2010/main" val="FFFFFF" mc:Ignorable=""/>
                                </a:solidFill>
                                <a:prstDash val="solid"/>
                              </a:ln>
                              <a:solidFill>
                                <a:srgbClr xmlns:a14="http://schemas.microsoft.com/office/drawing/2010/main" val="FFFFFF" mc:Ignorable=""/>
                              </a:solidFill>
                              <a:effectLst>
                                <a:outerShdw blurRad="63500" dir="3600000" algn="tl" rotWithShape="0">
                                  <a:srgbClr xmlns:a14="http://schemas.microsoft.com/office/drawing/2010/main" val="000000" mc:Ignorable="">
                                    <a:alpha val="70000"/>
                                  </a:srgbClr>
                                </a:outerShdw>
                              </a:effectLst>
                            </a:rPr>
                            <a:t>: Logic</a:t>
                          </a:r>
                          <a:endParaRPr lang="en-SG" dirty="0">
                            <a:ln w="18415" cmpd="sng">
                              <a:solidFill>
                                <a:srgbClr xmlns:a14="http://schemas.microsoft.com/office/drawing/2010/main" val="FFFFFF" mc:Ignorable=""/>
                              </a:solidFill>
                              <a:prstDash val="solid"/>
                            </a:ln>
                            <a:solidFill>
                              <a:srgbClr xmlns:a14="http://schemas.microsoft.com/office/drawing/2010/main" val="FFFFFF" mc:Ignorable=""/>
                            </a:solidFill>
                            <a:effectLst>
                              <a:outerShdw blurRad="63500" dir="3600000" algn="tl" rotWithShape="0">
                                <a:srgbClr xmlns:a14="http://schemas.microsoft.com/office/drawing/2010/main" val="000000" mc:Ignorable="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0" name="Straight Connector 19"/>
                      <a:cNvCxnSpPr/>
                    </a:nvCxnSpPr>
                    <a:spPr>
                      <a:xfrm rot="5400000">
                        <a:off x="4643835" y="1643447"/>
                        <a:ext cx="1285090" cy="1588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Straight Arrow Connector 20"/>
                      <a:cNvCxnSpPr/>
                    </a:nvCxnSpPr>
                    <a:spPr>
                      <a:xfrm>
                        <a:off x="357158" y="1500174"/>
                        <a:ext cx="214314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" name="Rounded Rectangle 21"/>
                      <a:cNvSpPr/>
                    </a:nvSpPr>
                    <a:spPr>
                      <a:xfrm>
                        <a:off x="2500298" y="1357298"/>
                        <a:ext cx="142876" cy="78581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3" name="Straight Arrow Connector 22"/>
                      <a:cNvCxnSpPr/>
                    </a:nvCxnSpPr>
                    <a:spPr>
                      <a:xfrm rot="10800000">
                        <a:off x="5357818" y="2000240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Straight Arrow Connector 23"/>
                      <a:cNvCxnSpPr/>
                    </a:nvCxnSpPr>
                    <a:spPr>
                      <a:xfrm>
                        <a:off x="2643174" y="1500174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Rounded Rectangle 24"/>
                      <a:cNvSpPr/>
                    </a:nvSpPr>
                    <a:spPr>
                      <a:xfrm>
                        <a:off x="5214942" y="1357298"/>
                        <a:ext cx="142876" cy="785818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2714612" y="1142984"/>
                        <a:ext cx="250033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LoadProfile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7" name="Straight Arrow Connector 26"/>
                      <a:cNvCxnSpPr/>
                    </a:nvCxnSpPr>
                    <a:spPr>
                      <a:xfrm>
                        <a:off x="5357818" y="1500174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8" name="Rounded Rectangle 27"/>
                      <a:cNvSpPr/>
                    </a:nvSpPr>
                    <a:spPr>
                      <a:xfrm>
                        <a:off x="7929586" y="1357298"/>
                        <a:ext cx="142876" cy="714380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SG"/>
                        </a:p>
                      </a:txBody>
                      <a:useSpRect/>
                    </a:txSp>
                    <a:style>
                      <a:lnRef idx="2">
                        <a:schemeClr val="accent2"/>
                      </a:lnRef>
                      <a:fillRef idx="1">
                        <a:schemeClr val="lt1"/>
                      </a:fillRef>
                      <a:effectRef idx="0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29" name="Straight Arrow Connector 28"/>
                      <a:cNvCxnSpPr/>
                    </a:nvCxnSpPr>
                    <a:spPr>
                      <a:xfrm rot="10800000">
                        <a:off x="2643174" y="2000240"/>
                        <a:ext cx="2571768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Straight Arrow Connector 29"/>
                      <a:cNvCxnSpPr/>
                    </a:nvCxnSpPr>
                    <a:spPr>
                      <a:xfrm rot="10800000">
                        <a:off x="357158" y="2000240"/>
                        <a:ext cx="2143140" cy="1588"/>
                      </a:xfrm>
                      <a:prstGeom prst="straightConnector1">
                        <a:avLst/>
                      </a:prstGeom>
                      <a:ln>
                        <a:prstDash val="sysDash"/>
                        <a:tailEnd type="arrow"/>
                      </a:ln>
                    </a:spPr>
                    <a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TextBox 30"/>
                      <a:cNvSpPr txBox="1"/>
                    </a:nvSpPr>
                    <a:spPr>
                      <a:xfrm>
                        <a:off x="357158" y="1661686"/>
                        <a:ext cx="2214578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     PROFILE DETAILS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" name="TextBox 31"/>
                      <a:cNvSpPr txBox="1"/>
                    </a:nvSpPr>
                    <a:spPr>
                      <a:xfrm>
                        <a:off x="5429256" y="1142984"/>
                        <a:ext cx="250033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LoadProfile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en-US" sz="1600" dirty="0" err="1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profileName</a:t>
                          </a:r>
                          <a:r>
                            <a:rPr lang="en-US" sz="1600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)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" name="TextBox 32"/>
                      <a:cNvSpPr txBox="1"/>
                    </a:nvSpPr>
                    <a:spPr>
                      <a:xfrm>
                        <a:off x="6143636" y="1643050"/>
                        <a:ext cx="92869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8992" y="1643050"/>
                        <a:ext cx="928694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600" b="1" dirty="0" smtClean="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rPr>
                            <a:t>profile</a:t>
                          </a:r>
                          <a:endParaRPr lang="en-SG" sz="1600" dirty="0">
                            <a:solidFill>
                              <a:schemeClr val="accent1">
                                <a:lumMod val="7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2D7211D" w14:textId="77777777" w:rsidR="00E2119E" w:rsidRDefault="00E2119E" w:rsidP="00772616">
      <w:pPr>
        <w:pStyle w:val="ListParagraph"/>
        <w:ind w:left="0"/>
        <w:rPr>
          <w:lang w:eastAsia="en-US" w:bidi="en-US"/>
        </w:rPr>
      </w:pPr>
    </w:p>
    <w:p w14:paraId="621DFE12" w14:textId="77777777" w:rsidR="00ED26BD" w:rsidRPr="00A440C4" w:rsidRDefault="00A440C4" w:rsidP="00A440C4">
      <w:pPr>
        <w:pStyle w:val="Heading1"/>
      </w:pPr>
      <w:bookmarkStart w:id="27" w:name="_Toc259126966"/>
      <w:r w:rsidRPr="00A440C4">
        <w:lastRenderedPageBreak/>
        <w:t>IMPORTANT APIS</w:t>
      </w:r>
      <w:bookmarkEnd w:id="27"/>
    </w:p>
    <w:p w14:paraId="33A8DCA5" w14:textId="77777777" w:rsidR="00ED26BD" w:rsidRPr="00ED26BD" w:rsidRDefault="00706E87" w:rsidP="000F718F">
      <w:pPr>
        <w:pStyle w:val="IntenseQuote"/>
        <w:pBdr>
          <w:bottom w:val="single" w:sz="4" w:space="5" w:color="4F81BD" w:themeColor="accent1"/>
        </w:pBdr>
        <w:spacing w:after="0"/>
        <w:ind w:hanging="36"/>
        <w:rPr>
          <w:rStyle w:val="IntenseEmphasis"/>
        </w:rPr>
      </w:pPr>
      <w:r w:rsidRPr="00706E87">
        <w:rPr>
          <w:rStyle w:val="IntenseEmphasis"/>
          <w:b/>
          <w:color w:val="17375E" w:themeColor="text2" w:themeShade="BF"/>
          <w:sz w:val="22"/>
          <w:szCs w:val="22"/>
        </w:rPr>
        <w:t>CLASS: LOGICFACADE</w:t>
      </w:r>
      <w:r w:rsidRPr="00706E87">
        <w:rPr>
          <w:rStyle w:val="IntenseEmphasis"/>
          <w:b/>
          <w:sz w:val="24"/>
        </w:rPr>
        <w:br/>
      </w:r>
      <w:r>
        <w:rPr>
          <w:rStyle w:val="IntenseEmphasis"/>
        </w:rPr>
        <w:br/>
      </w:r>
      <w:r w:rsidR="00ED26BD" w:rsidRPr="00ED26BD">
        <w:rPr>
          <w:rStyle w:val="IntenseEmphasis"/>
        </w:rPr>
        <w:t xml:space="preserve">Operation: SaveCurrentProfile(): bool </w:t>
      </w:r>
    </w:p>
    <w:p w14:paraId="7025733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Set the information for the current profile </w:t>
      </w:r>
    </w:p>
    <w:p w14:paraId="67C1030D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729F0B45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5A805871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current profile is saved </w:t>
      </w:r>
    </w:p>
    <w:p w14:paraId="08CDC2FE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58BE38E1" w14:textId="77777777" w:rsidR="00ED26BD" w:rsidRPr="00ED26BD" w:rsidRDefault="00ED26BD" w:rsidP="000F718F">
      <w:pPr>
        <w:pStyle w:val="IntenseQuote"/>
        <w:spacing w:after="0"/>
        <w:ind w:hanging="36"/>
        <w:rPr>
          <w:rStyle w:val="IntenseEmphasis"/>
          <w:lang w:eastAsia="en-US"/>
        </w:rPr>
      </w:pPr>
      <w:r w:rsidRPr="00ED26BD">
        <w:rPr>
          <w:rStyle w:val="IntenseEmphasis"/>
          <w:lang w:eastAsia="en-US"/>
        </w:rPr>
        <w:t xml:space="preserve">Operation: SaveProfile(Profile profile): void </w:t>
      </w:r>
    </w:p>
    <w:p w14:paraId="1498E8D5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Save a profile to profile storage file </w:t>
      </w:r>
    </w:p>
    <w:p w14:paraId="4928E5BB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profile object </w:t>
      </w:r>
    </w:p>
    <w:p w14:paraId="4102132C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7A64978" w14:textId="77777777" w:rsidR="00ED26BD" w:rsidRDefault="00ED26BD" w:rsidP="000F718F">
      <w:pPr>
        <w:tabs>
          <w:tab w:val="left" w:pos="3870"/>
        </w:tabs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the profile is saved </w:t>
      </w:r>
      <w:r>
        <w:rPr>
          <w:rFonts w:cs="Cambria"/>
          <w:color w:val="000000"/>
          <w:szCs w:val="23"/>
          <w:lang w:eastAsia="en-US"/>
        </w:rPr>
        <w:tab/>
      </w:r>
    </w:p>
    <w:p w14:paraId="115D22D7" w14:textId="77777777" w:rsidR="00ED26BD" w:rsidRPr="00ED26BD" w:rsidRDefault="00ED26BD" w:rsidP="000F718F">
      <w:pPr>
        <w:tabs>
          <w:tab w:val="left" w:pos="3870"/>
        </w:tabs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3D0E45F5" w14:textId="77777777" w:rsidR="00ED26BD" w:rsidRPr="00ED26BD" w:rsidRDefault="00ED26BD" w:rsidP="000F718F">
      <w:pPr>
        <w:pStyle w:val="IntenseQuote"/>
        <w:spacing w:after="0"/>
        <w:ind w:hanging="36"/>
        <w:rPr>
          <w:rStyle w:val="IntenseEmphasis"/>
          <w:lang w:eastAsia="en-US"/>
        </w:rPr>
      </w:pPr>
      <w:r w:rsidRPr="00ED26BD">
        <w:rPr>
          <w:rStyle w:val="IntenseEmphasis"/>
          <w:lang w:eastAsia="en-US"/>
        </w:rPr>
        <w:t xml:space="preserve">Operation: SetCurrentProfile(Profile profile) void </w:t>
      </w:r>
    </w:p>
    <w:p w14:paraId="679E9627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Set the information for the current profile </w:t>
      </w:r>
    </w:p>
    <w:p w14:paraId="49F3415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profile object </w:t>
      </w:r>
    </w:p>
    <w:p w14:paraId="141D9087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profile is not null </w:t>
      </w:r>
    </w:p>
    <w:p w14:paraId="4D3E4530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current profile is updated with information from the new profile </w:t>
      </w:r>
    </w:p>
    <w:p w14:paraId="68F11A7A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0491A493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GetCurrentProfile(): Profile </w:t>
      </w:r>
    </w:p>
    <w:p w14:paraId="62633E3E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Get the information for the current profile </w:t>
      </w:r>
    </w:p>
    <w:p w14:paraId="1457BC20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04D8C4D0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B0300FC" w14:textId="77777777" w:rsidR="000F718F" w:rsidRDefault="00ED26BD" w:rsidP="00182B92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current profile is returned </w:t>
      </w:r>
    </w:p>
    <w:p w14:paraId="0D49777A" w14:textId="77777777" w:rsidR="00182B92" w:rsidRPr="00F81367" w:rsidRDefault="00182B92" w:rsidP="00182B92">
      <w:pPr>
        <w:autoSpaceDE w:val="0"/>
        <w:autoSpaceDN w:val="0"/>
        <w:adjustRightInd w:val="0"/>
        <w:ind w:left="936" w:hanging="36"/>
        <w:rPr>
          <w:b/>
          <w:bCs/>
          <w:i/>
          <w:iCs/>
          <w:color w:val="4F81BD" w:themeColor="accent1"/>
          <w:sz w:val="12"/>
          <w:szCs w:val="12"/>
          <w:lang w:eastAsia="en-US"/>
        </w:rPr>
      </w:pPr>
    </w:p>
    <w:p w14:paraId="56793213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ResetCurrentProfile(): void </w:t>
      </w:r>
    </w:p>
    <w:p w14:paraId="0282E9EF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Set the default information for the current profile </w:t>
      </w:r>
    </w:p>
    <w:p w14:paraId="73551FEE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23B6F0D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C413600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current profile is reset to default values </w:t>
      </w:r>
    </w:p>
    <w:p w14:paraId="2CC1810F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GetProfileNameList(): List&lt;string&gt; </w:t>
      </w:r>
    </w:p>
    <w:p w14:paraId="1680D4E0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Retrieve the profile name list </w:t>
      </w:r>
    </w:p>
    <w:p w14:paraId="6773403B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4B7413BD" w14:textId="77777777" w:rsidR="00ED26BD" w:rsidRDefault="00ED26BD" w:rsidP="000F718F">
      <w:pPr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>Preconditions: none</w:t>
      </w:r>
    </w:p>
    <w:p w14:paraId="3F26209D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profile name list is returned </w:t>
      </w:r>
    </w:p>
    <w:p w14:paraId="34BDF08A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75C1BF3D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LoadProfile(string profilename): Profile </w:t>
      </w:r>
    </w:p>
    <w:p w14:paraId="24D27096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Load a profile from profile list </w:t>
      </w:r>
    </w:p>
    <w:p w14:paraId="3835F3D9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lastRenderedPageBreak/>
        <w:t xml:space="preserve">Parameters: name of the profile </w:t>
      </w:r>
    </w:p>
    <w:p w14:paraId="08D89F02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7958B4AA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the requested is returned </w:t>
      </w:r>
    </w:p>
    <w:p w14:paraId="5B17CCA6" w14:textId="77777777" w:rsidR="0004553F" w:rsidRPr="00ED26BD" w:rsidRDefault="0004553F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3B12F5EA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DeleteProfile(string profilename): bool </w:t>
      </w:r>
    </w:p>
    <w:p w14:paraId="6170E447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Delete a profile from profile storage file </w:t>
      </w:r>
    </w:p>
    <w:p w14:paraId="42F2629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67BC284B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862BA5C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profile is removed </w:t>
      </w:r>
    </w:p>
    <w:p w14:paraId="3E943197" w14:textId="77777777" w:rsidR="0004553F" w:rsidRPr="00ED26BD" w:rsidRDefault="0004553F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563F4359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ExecuteProfile(string profilename): void </w:t>
      </w:r>
    </w:p>
    <w:p w14:paraId="540790D6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Execute the profile specified by its name </w:t>
      </w:r>
    </w:p>
    <w:p w14:paraId="414C43F9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25D8865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profile exists </w:t>
      </w:r>
    </w:p>
    <w:p w14:paraId="7EA5A99D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profile is executed </w:t>
      </w:r>
    </w:p>
    <w:p w14:paraId="3468E439" w14:textId="77777777" w:rsidR="0004553F" w:rsidRPr="00ED26BD" w:rsidRDefault="0004553F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37081FAC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ExecuteCurrentProfile(): void </w:t>
      </w:r>
    </w:p>
    <w:p w14:paraId="4DB3CF78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Execute the current profile </w:t>
      </w:r>
    </w:p>
    <w:p w14:paraId="062AFB19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39EFB304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BB37E7D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current profile is executed </w:t>
      </w:r>
    </w:p>
    <w:p w14:paraId="700859AC" w14:textId="77777777" w:rsidR="0004553F" w:rsidRPr="00ED26BD" w:rsidRDefault="0004553F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0B651AA4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Sync(Profile profile): void </w:t>
      </w:r>
    </w:p>
    <w:p w14:paraId="40BBC27F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Sync a profile </w:t>
      </w:r>
    </w:p>
    <w:p w14:paraId="7E214F76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profile object </w:t>
      </w:r>
    </w:p>
    <w:p w14:paraId="5EF24D17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profile exists </w:t>
      </w:r>
    </w:p>
    <w:p w14:paraId="10844280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profile is executed </w:t>
      </w:r>
    </w:p>
    <w:p w14:paraId="3CF7E57E" w14:textId="77777777" w:rsidR="0004553F" w:rsidRPr="00ED26BD" w:rsidRDefault="0004553F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0D2BE712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RetrieveListOfDifferences(): List&lt;FilePair&gt; </w:t>
      </w:r>
    </w:p>
    <w:p w14:paraId="684C5E46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Retrieve the list of differences between two synchronized folders. </w:t>
      </w:r>
    </w:p>
    <w:p w14:paraId="54C9A13C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563B53A9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D056492" w14:textId="77777777" w:rsid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Postcondition: list of file pairs is returned </w:t>
      </w:r>
    </w:p>
    <w:p w14:paraId="12EFF747" w14:textId="77777777" w:rsidR="00ED26BD" w:rsidRPr="00ED26BD" w:rsidRDefault="00ED26BD" w:rsidP="000F718F">
      <w:pPr>
        <w:pStyle w:val="IntenseQuote"/>
        <w:spacing w:after="0"/>
        <w:rPr>
          <w:lang w:eastAsia="en-US"/>
        </w:rPr>
      </w:pPr>
      <w:r w:rsidRPr="00ED26BD">
        <w:rPr>
          <w:lang w:eastAsia="en-US"/>
        </w:rPr>
        <w:t xml:space="preserve">Operation: PrintDifferences(): void </w:t>
      </w:r>
    </w:p>
    <w:p w14:paraId="1AEE2826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Description: Print out the differences between two synchronized folders </w:t>
      </w:r>
    </w:p>
    <w:p w14:paraId="3D870CFA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01099E21" w14:textId="77777777" w:rsidR="00ED26BD" w:rsidRPr="00ED26BD" w:rsidRDefault="00ED26BD" w:rsidP="000F718F">
      <w:pPr>
        <w:autoSpaceDE w:val="0"/>
        <w:autoSpaceDN w:val="0"/>
        <w:adjustRightInd w:val="0"/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6903FA27" w14:textId="77777777" w:rsidR="00ED26BD" w:rsidRDefault="00ED26BD" w:rsidP="000F718F">
      <w:pPr>
        <w:ind w:left="936" w:hanging="36"/>
        <w:rPr>
          <w:rFonts w:cs="Cambria"/>
          <w:color w:val="000000"/>
          <w:szCs w:val="23"/>
          <w:lang w:eastAsia="en-US"/>
        </w:rPr>
      </w:pPr>
      <w:r w:rsidRPr="00ED26BD">
        <w:rPr>
          <w:rFonts w:cs="Cambria"/>
          <w:color w:val="000000"/>
          <w:szCs w:val="23"/>
          <w:lang w:eastAsia="en-US"/>
        </w:rPr>
        <w:t>Postcondition: list of file pairs is printed</w:t>
      </w:r>
    </w:p>
    <w:p w14:paraId="58A0A3C7" w14:textId="77777777" w:rsidR="000F718F" w:rsidRPr="00071643" w:rsidRDefault="000F718F" w:rsidP="000F718F">
      <w:pPr>
        <w:ind w:left="936" w:hanging="36"/>
        <w:rPr>
          <w:rFonts w:cs="Cambria"/>
          <w:color w:val="000000"/>
          <w:sz w:val="12"/>
          <w:szCs w:val="12"/>
          <w:lang w:eastAsia="en-US"/>
        </w:rPr>
      </w:pPr>
    </w:p>
    <w:p w14:paraId="25B7E708" w14:textId="77777777" w:rsidR="000F718F" w:rsidRPr="000F718F" w:rsidRDefault="000F718F" w:rsidP="000F718F">
      <w:pPr>
        <w:pStyle w:val="IntenseQuote"/>
        <w:spacing w:after="0"/>
        <w:rPr>
          <w:lang w:eastAsia="en-US"/>
        </w:rPr>
      </w:pPr>
      <w:r w:rsidRPr="000F718F">
        <w:rPr>
          <w:lang w:eastAsia="en-US"/>
        </w:rPr>
        <w:t xml:space="preserve">Operation: InitializeStorage(string src_des): void </w:t>
      </w:r>
    </w:p>
    <w:p w14:paraId="1B26DA4D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Description: Inform Storage of the source and destination roots </w:t>
      </w:r>
    </w:p>
    <w:p w14:paraId="3C917EE2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lastRenderedPageBreak/>
        <w:t xml:space="preserve">Parameters: the source_destination string </w:t>
      </w:r>
    </w:p>
    <w:p w14:paraId="34BD85CF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65C32AA4" w14:textId="77777777" w:rsidR="000F718F" w:rsidRDefault="000F718F" w:rsidP="000F718F">
      <w:pPr>
        <w:tabs>
          <w:tab w:val="left" w:pos="6360"/>
        </w:tabs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Postcondition: All metadata information are set up </w:t>
      </w:r>
      <w:r>
        <w:rPr>
          <w:rFonts w:cs="Cambria"/>
          <w:color w:val="000000"/>
          <w:szCs w:val="23"/>
          <w:lang w:eastAsia="en-US"/>
        </w:rPr>
        <w:tab/>
      </w:r>
    </w:p>
    <w:p w14:paraId="0B47CA9F" w14:textId="77777777" w:rsidR="000F718F" w:rsidRPr="000F718F" w:rsidRDefault="000F718F" w:rsidP="000F718F">
      <w:pPr>
        <w:tabs>
          <w:tab w:val="left" w:pos="6360"/>
        </w:tabs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5C34DE99" w14:textId="77777777" w:rsidR="000F718F" w:rsidRPr="000F718F" w:rsidRDefault="000F718F" w:rsidP="000F718F">
      <w:pPr>
        <w:pStyle w:val="IntenseQuote"/>
        <w:spacing w:after="0"/>
        <w:rPr>
          <w:lang w:eastAsia="en-US"/>
        </w:rPr>
      </w:pPr>
      <w:r w:rsidRPr="000F718F">
        <w:rPr>
          <w:lang w:eastAsia="en-US"/>
        </w:rPr>
        <w:t xml:space="preserve">Operation: FinalizeStorage(): void </w:t>
      </w:r>
    </w:p>
    <w:p w14:paraId="734C6D32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Description: Inform Storage of completed synchronization </w:t>
      </w:r>
    </w:p>
    <w:p w14:paraId="5605FA4B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3E5FF513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249ADFA" w14:textId="77777777" w:rsid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Postcondition: All metadata information and logs are writen back to files </w:t>
      </w:r>
    </w:p>
    <w:p w14:paraId="5FA3FBA7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30FA197A" w14:textId="77777777" w:rsidR="000F718F" w:rsidRPr="000F718F" w:rsidRDefault="000F718F" w:rsidP="000F718F">
      <w:pPr>
        <w:pStyle w:val="IntenseQuote"/>
        <w:spacing w:after="0"/>
        <w:rPr>
          <w:lang w:eastAsia="en-US"/>
        </w:rPr>
      </w:pPr>
      <w:r w:rsidRPr="000F718F">
        <w:rPr>
          <w:lang w:eastAsia="en-US"/>
        </w:rPr>
        <w:t xml:space="preserve">Operation: InitializeLogic(): void </w:t>
      </w:r>
    </w:p>
    <w:p w14:paraId="05B025B4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Description: Initialize Detector and Reconciler </w:t>
      </w:r>
    </w:p>
    <w:p w14:paraId="51A32FB3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7C69C08A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00C5829" w14:textId="77777777" w:rsid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Postcondition: detector and reconciler are set up </w:t>
      </w:r>
    </w:p>
    <w:p w14:paraId="749ED144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0BCF1CA3" w14:textId="77777777" w:rsidR="000F718F" w:rsidRPr="000F718F" w:rsidRDefault="000F718F" w:rsidP="000F718F">
      <w:pPr>
        <w:pStyle w:val="IntenseQuote"/>
        <w:spacing w:after="0"/>
        <w:rPr>
          <w:lang w:eastAsia="en-US"/>
        </w:rPr>
      </w:pPr>
      <w:r w:rsidRPr="000F718F">
        <w:rPr>
          <w:lang w:eastAsia="en-US"/>
        </w:rPr>
        <w:t xml:space="preserve">Operation: RetrieveContainingProfiles(string folderpath): List&lt;string&gt; </w:t>
      </w:r>
    </w:p>
    <w:p w14:paraId="238A4ECA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Description: Load the list of all profiles containing specific folder path </w:t>
      </w:r>
    </w:p>
    <w:p w14:paraId="0BFD705B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Parameters: absolute path of the folder </w:t>
      </w:r>
    </w:p>
    <w:p w14:paraId="14CC05CA" w14:textId="77777777" w:rsidR="000F718F" w:rsidRPr="000F718F" w:rsidRDefault="000F718F" w:rsidP="000F718F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0F718F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7206C8BB" w14:textId="05B7ED18" w:rsidR="00F63E1E" w:rsidRDefault="005C5795" w:rsidP="000F718F">
      <w:pPr>
        <w:ind w:left="900" w:hanging="36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="000F718F" w:rsidRPr="000F718F">
        <w:rPr>
          <w:rFonts w:cs="Cambria"/>
          <w:color w:val="000000"/>
          <w:szCs w:val="23"/>
          <w:lang w:eastAsia="en-US"/>
        </w:rPr>
        <w:t>Postcondition: the name list of profiles containing the folder path is returned</w:t>
      </w:r>
    </w:p>
    <w:p w14:paraId="51344253" w14:textId="4AB7BC19" w:rsidR="00C7790A" w:rsidRDefault="00C7790A">
      <w:pPr>
        <w:rPr>
          <w:rFonts w:cs="Cambria"/>
          <w:color w:val="000000"/>
          <w:szCs w:val="23"/>
          <w:lang w:eastAsia="en-US"/>
        </w:rPr>
      </w:pPr>
    </w:p>
    <w:p w14:paraId="5CE139BA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InitializeStorage(string src_des): void </w:t>
      </w:r>
    </w:p>
    <w:p w14:paraId="47706AAA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Perform initialization of metadata storage </w:t>
      </w:r>
    </w:p>
    <w:p w14:paraId="3EB8CA48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the source_destination string </w:t>
      </w:r>
    </w:p>
    <w:p w14:paraId="523513C8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5944C183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metadata are prepared and loaded into RAM </w:t>
      </w:r>
    </w:p>
    <w:p w14:paraId="3DC0A0F9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</w:p>
    <w:p w14:paraId="21EC36E4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FinalizeStorage(): void </w:t>
      </w:r>
    </w:p>
    <w:p w14:paraId="7E0298C6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Perform finalization of metadata storage </w:t>
      </w:r>
    </w:p>
    <w:p w14:paraId="44ABDCDD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1044EA92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EE7A62D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metadata and logs are writen back to files </w:t>
      </w:r>
    </w:p>
    <w:p w14:paraId="57DEDC98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1BC1A1AA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LoadProfile(string profileName): Profile </w:t>
      </w:r>
    </w:p>
    <w:p w14:paraId="6E63C68E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a profile from profile storage file </w:t>
      </w:r>
    </w:p>
    <w:p w14:paraId="04C52096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197FDCA8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5940DB6B" w14:textId="77777777" w:rsidR="00F63E1E" w:rsidRDefault="003767CE" w:rsidP="00182B92">
      <w:pPr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>Postcondition: requested profile is returned if exists</w:t>
      </w:r>
    </w:p>
    <w:p w14:paraId="282E6F2A" w14:textId="77777777" w:rsidR="003767CE" w:rsidRPr="00804FE2" w:rsidRDefault="003767CE" w:rsidP="00182B92">
      <w:pPr>
        <w:ind w:left="936"/>
        <w:rPr>
          <w:sz w:val="12"/>
          <w:szCs w:val="12"/>
          <w:lang w:eastAsia="en-US" w:bidi="en-US"/>
        </w:rPr>
      </w:pPr>
    </w:p>
    <w:p w14:paraId="186B6930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LoadDefaultProfile(): Profile </w:t>
      </w:r>
    </w:p>
    <w:p w14:paraId="6BAF227D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lastRenderedPageBreak/>
        <w:t xml:space="preserve">Description: Load the default profile </w:t>
      </w:r>
    </w:p>
    <w:p w14:paraId="38CAFD43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5E62C3BD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DFBFFAE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default profile is returned </w:t>
      </w:r>
    </w:p>
    <w:p w14:paraId="178C7DC5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03C1B3F4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LoadProfileNameList(): List&lt;string&gt; </w:t>
      </w:r>
    </w:p>
    <w:p w14:paraId="392152C3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the list of all profiles from the profile storage file </w:t>
      </w:r>
    </w:p>
    <w:p w14:paraId="4E70C261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56DDDE46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8A517DF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name list is returned </w:t>
      </w:r>
    </w:p>
    <w:p w14:paraId="109183D5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397B303C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LoadContainingProfiles(string folderPath): List&lt;string&gt; </w:t>
      </w:r>
    </w:p>
    <w:p w14:paraId="45F64DEE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the list of all profiles containing specific folder path </w:t>
      </w:r>
    </w:p>
    <w:p w14:paraId="15187F07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absolute path of the folder </w:t>
      </w:r>
    </w:p>
    <w:p w14:paraId="67CDE1AB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60574AD1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the name list of profiles containing the folder path is returned </w:t>
      </w:r>
    </w:p>
    <w:p w14:paraId="0FDE0AC5" w14:textId="77777777" w:rsidR="00182B92" w:rsidRPr="00804FE2" w:rsidRDefault="00182B92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544FEF0C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SaveProfile(Profile profile): Profile </w:t>
      </w:r>
    </w:p>
    <w:p w14:paraId="19928424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Add a new profile entry to profile storage file </w:t>
      </w:r>
    </w:p>
    <w:p w14:paraId="24E41852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profile object </w:t>
      </w:r>
    </w:p>
    <w:p w14:paraId="5D85C0F4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6F482F33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is saved </w:t>
      </w:r>
    </w:p>
    <w:p w14:paraId="3F479A35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38F3C5A3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RemoveProfile(string profileName): void </w:t>
      </w:r>
    </w:p>
    <w:p w14:paraId="7AF1C4A5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Remove a profile from the profile storage file </w:t>
      </w:r>
    </w:p>
    <w:p w14:paraId="2811E441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516E6442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3091F3B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is removed </w:t>
      </w:r>
    </w:p>
    <w:p w14:paraId="5FFFD972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</w:p>
    <w:p w14:paraId="7545E166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GetLogger(string name): Logger </w:t>
      </w:r>
    </w:p>
    <w:p w14:paraId="14E4F0FB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Return the logger instance with specified name </w:t>
      </w:r>
    </w:p>
    <w:p w14:paraId="2DFD8874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logger instance </w:t>
      </w:r>
    </w:p>
    <w:p w14:paraId="7268979D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18D5B32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requested logger object is returned </w:t>
      </w:r>
    </w:p>
    <w:p w14:paraId="16F05C11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1E08B5EB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SaveLogger(): void </w:t>
      </w:r>
    </w:p>
    <w:p w14:paraId="4F37C59F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Save all logger instances' information to storage </w:t>
      </w:r>
    </w:p>
    <w:p w14:paraId="29A54904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44EEF9A4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EEBE498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all logger intances are writen back to files </w:t>
      </w:r>
    </w:p>
    <w:p w14:paraId="5AAD50CB" w14:textId="77777777" w:rsidR="003767CE" w:rsidRP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460150B7" w14:textId="77777777" w:rsidR="003767CE" w:rsidRPr="003767CE" w:rsidRDefault="003767CE" w:rsidP="00182B92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lastRenderedPageBreak/>
        <w:t xml:space="preserve">Operation: SaveMetaData(string filesystemPath, string metadata): void </w:t>
      </w:r>
    </w:p>
    <w:p w14:paraId="3B825592" w14:textId="77777777" w:rsidR="003767CE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Store the metadata of a filesystem path to the metadata hashtable </w:t>
      </w:r>
    </w:p>
    <w:p w14:paraId="12199AC2" w14:textId="77777777" w:rsidR="005B6113" w:rsidRDefault="003767CE" w:rsidP="00182B92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</w:rPr>
      </w:pPr>
      <w:r w:rsidRPr="003767CE">
        <w:rPr>
          <w:rFonts w:cs="Cambria"/>
          <w:color w:val="000000"/>
          <w:szCs w:val="23"/>
        </w:rPr>
        <w:t>Parameters: absolute path of the file and its metadata to save</w:t>
      </w:r>
    </w:p>
    <w:p w14:paraId="7B52BA59" w14:textId="1DC0ED0E" w:rsidR="00182B92" w:rsidRPr="00182B92" w:rsidRDefault="00C86EEC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="00182B92"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2FC3D92D" w14:textId="0D52FF7E" w:rsidR="00182B92" w:rsidRDefault="00C86EEC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="00182B92" w:rsidRPr="00182B92">
        <w:rPr>
          <w:rFonts w:cs="Cambria"/>
          <w:color w:val="000000"/>
          <w:szCs w:val="23"/>
          <w:lang w:eastAsia="en-US"/>
        </w:rPr>
        <w:t xml:space="preserve">Postcondition: metadata of the file/folder is saved </w:t>
      </w:r>
    </w:p>
    <w:p w14:paraId="076F5BF5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562779DA" w14:textId="77777777" w:rsidR="00182B92" w:rsidRPr="00182B92" w:rsidRDefault="00182B92" w:rsidP="00182B92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LoadMetaData(string filesystemPath): string </w:t>
      </w:r>
    </w:p>
    <w:p w14:paraId="437A94B5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Load the metadata of a filesystem path from the metadata hashtable </w:t>
      </w:r>
    </w:p>
    <w:p w14:paraId="50A7CEE7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absolute path of the file to load </w:t>
      </w:r>
    </w:p>
    <w:p w14:paraId="50B94404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6E732DF5" w14:textId="77777777" w:rsid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Postcondition: metadata of the file/folder is returned if exists </w:t>
      </w:r>
    </w:p>
    <w:p w14:paraId="53B70E68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30B0961B" w14:textId="77777777" w:rsidR="00182B92" w:rsidRPr="00182B92" w:rsidRDefault="00182B92" w:rsidP="00182B92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RemoveMetaData(string filesystemPath): void </w:t>
      </w:r>
    </w:p>
    <w:p w14:paraId="017B59FC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Remove the metadata of a filesystem path from the metadata hashtable </w:t>
      </w:r>
    </w:p>
    <w:p w14:paraId="7437D9A8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absolute path of the file to load </w:t>
      </w:r>
    </w:p>
    <w:p w14:paraId="1DA5FC51" w14:textId="77777777" w:rsidR="00182B92" w:rsidRP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3CD7F3A" w14:textId="77777777" w:rsidR="00182B92" w:rsidRDefault="00182B92" w:rsidP="00182B92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>Postcondition: metadata of the file/folder is removed</w:t>
      </w:r>
    </w:p>
    <w:p w14:paraId="156D19EB" w14:textId="77777777" w:rsidR="008F15A3" w:rsidRDefault="008F15A3" w:rsidP="00791BE1">
      <w:pPr>
        <w:autoSpaceDE w:val="0"/>
        <w:autoSpaceDN w:val="0"/>
        <w:adjustRightInd w:val="0"/>
        <w:rPr>
          <w:rFonts w:cs="Cambria"/>
          <w:color w:val="000000"/>
          <w:szCs w:val="23"/>
          <w:lang w:eastAsia="en-US"/>
        </w:rPr>
      </w:pPr>
    </w:p>
    <w:p w14:paraId="0CD196E9" w14:textId="550CDE21" w:rsidR="00EB64C8" w:rsidRPr="003767CE" w:rsidRDefault="00EB64C8" w:rsidP="00266679">
      <w:pPr>
        <w:pStyle w:val="IntenseQuote"/>
        <w:pBdr>
          <w:bottom w:val="single" w:sz="4" w:space="5" w:color="4F81BD" w:themeColor="accent1"/>
        </w:pBdr>
        <w:spacing w:after="0"/>
        <w:ind w:hanging="36"/>
        <w:rPr>
          <w:lang w:eastAsia="en-US"/>
        </w:rPr>
      </w:pPr>
      <w:r w:rsidRPr="00706E87">
        <w:rPr>
          <w:rStyle w:val="IntenseEmphasis"/>
          <w:b/>
          <w:color w:val="17375E" w:themeColor="text2" w:themeShade="BF"/>
          <w:sz w:val="22"/>
          <w:szCs w:val="22"/>
        </w:rPr>
        <w:t xml:space="preserve">CLASS: </w:t>
      </w:r>
      <w:r>
        <w:rPr>
          <w:rStyle w:val="IntenseEmphasis"/>
          <w:b/>
          <w:color w:val="17375E" w:themeColor="text2" w:themeShade="BF"/>
          <w:sz w:val="22"/>
          <w:szCs w:val="22"/>
        </w:rPr>
        <w:t>STORAGE</w:t>
      </w:r>
      <w:r w:rsidRPr="00706E87">
        <w:rPr>
          <w:rStyle w:val="IntenseEmphasis"/>
          <w:b/>
          <w:color w:val="17375E" w:themeColor="text2" w:themeShade="BF"/>
          <w:sz w:val="22"/>
          <w:szCs w:val="22"/>
        </w:rPr>
        <w:t>FACADE</w:t>
      </w:r>
      <w:r w:rsidRPr="00706E87">
        <w:rPr>
          <w:rStyle w:val="IntenseEmphasis"/>
          <w:b/>
          <w:sz w:val="24"/>
        </w:rPr>
        <w:br/>
      </w:r>
      <w:r>
        <w:rPr>
          <w:rStyle w:val="IntenseEmphasis"/>
        </w:rPr>
        <w:br/>
      </w:r>
      <w:r w:rsidRPr="003767CE">
        <w:rPr>
          <w:lang w:eastAsia="en-US"/>
        </w:rPr>
        <w:t xml:space="preserve">Operation: InitializeStorage(string src_des): void </w:t>
      </w:r>
    </w:p>
    <w:p w14:paraId="5F971706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Perform initialization of metadata storage </w:t>
      </w:r>
    </w:p>
    <w:p w14:paraId="425B2BBA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the source_destination string </w:t>
      </w:r>
    </w:p>
    <w:p w14:paraId="3EA963A6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360B26C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metadata are prepared and loaded into RAM </w:t>
      </w:r>
    </w:p>
    <w:p w14:paraId="2FA987EB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</w:p>
    <w:p w14:paraId="15CFFC12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FinalizeStorage(): void </w:t>
      </w:r>
    </w:p>
    <w:p w14:paraId="6705ECC5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Perform finalization of metadata storage </w:t>
      </w:r>
    </w:p>
    <w:p w14:paraId="69591E2D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1AE791AC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40CC277C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metadata and logs are writen back to files </w:t>
      </w:r>
    </w:p>
    <w:p w14:paraId="73139C22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5259A742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LoadProfile(string profileName): Profile </w:t>
      </w:r>
    </w:p>
    <w:p w14:paraId="54725FD3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a profile from profile storage file </w:t>
      </w:r>
    </w:p>
    <w:p w14:paraId="42D2FB1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32F88318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2C9F75B" w14:textId="77777777" w:rsidR="00EB64C8" w:rsidRDefault="00EB64C8" w:rsidP="00EB64C8">
      <w:pPr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>Postcondition: requested profile is returned if exists</w:t>
      </w:r>
    </w:p>
    <w:p w14:paraId="1923040D" w14:textId="77777777" w:rsidR="00EB64C8" w:rsidRPr="00804FE2" w:rsidRDefault="00EB64C8" w:rsidP="00EB64C8">
      <w:pPr>
        <w:ind w:left="936"/>
        <w:rPr>
          <w:sz w:val="12"/>
          <w:szCs w:val="12"/>
          <w:lang w:eastAsia="en-US" w:bidi="en-US"/>
        </w:rPr>
      </w:pPr>
    </w:p>
    <w:p w14:paraId="6F5F1DB8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LoadDefaultProfile(): Profile </w:t>
      </w:r>
    </w:p>
    <w:p w14:paraId="2F041920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the default profile </w:t>
      </w:r>
    </w:p>
    <w:p w14:paraId="4B44AF13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24FD4C90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lastRenderedPageBreak/>
        <w:t xml:space="preserve">Preconditions: none </w:t>
      </w:r>
    </w:p>
    <w:p w14:paraId="246EEFEE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default profile is returned </w:t>
      </w:r>
    </w:p>
    <w:p w14:paraId="4EF7391A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7D568AC2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LoadProfileNameList(): List&lt;string&gt; </w:t>
      </w:r>
    </w:p>
    <w:p w14:paraId="7C163F64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the list of all profiles from the profile storage file </w:t>
      </w:r>
    </w:p>
    <w:p w14:paraId="7C8AD663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754F85E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6D1DFF2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name list is returned </w:t>
      </w:r>
    </w:p>
    <w:p w14:paraId="3C88EA5B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6B937BAC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LoadContainingProfiles(string folderPath): List&lt;string&gt; </w:t>
      </w:r>
    </w:p>
    <w:p w14:paraId="13FC74CA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Load the list of all profiles containing specific folder path </w:t>
      </w:r>
    </w:p>
    <w:p w14:paraId="5719343C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absolute path of the folder </w:t>
      </w:r>
    </w:p>
    <w:p w14:paraId="7CF5CD3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7CCFAF7E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the name list of profiles containing the folder path is returned </w:t>
      </w:r>
    </w:p>
    <w:p w14:paraId="468C6B3C" w14:textId="77777777" w:rsidR="00EB64C8" w:rsidRPr="00804FE2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13FABD62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SaveProfile(Profile profile): Profile </w:t>
      </w:r>
    </w:p>
    <w:p w14:paraId="15401140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Add a new profile entry to profile storage file </w:t>
      </w:r>
    </w:p>
    <w:p w14:paraId="55E28403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profile object </w:t>
      </w:r>
    </w:p>
    <w:p w14:paraId="6DEF5708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1EAB5FC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is saved </w:t>
      </w:r>
    </w:p>
    <w:p w14:paraId="7454438F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5FB0BBEF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RemoveProfile(string profileName): void </w:t>
      </w:r>
    </w:p>
    <w:p w14:paraId="1A26AAC0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Remove a profile from the profile storage file </w:t>
      </w:r>
    </w:p>
    <w:p w14:paraId="587142F1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profile </w:t>
      </w:r>
    </w:p>
    <w:p w14:paraId="0C22046D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0107A28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profile is removed </w:t>
      </w:r>
    </w:p>
    <w:p w14:paraId="632AF89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</w:p>
    <w:p w14:paraId="0290A60F" w14:textId="08C77A75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</w:t>
      </w:r>
      <w:r w:rsidR="00D85D89">
        <w:rPr>
          <w:lang w:eastAsia="en-US"/>
        </w:rPr>
        <w:t>Load</w:t>
      </w:r>
      <w:r w:rsidRPr="003767CE">
        <w:rPr>
          <w:lang w:eastAsia="en-US"/>
        </w:rPr>
        <w:t xml:space="preserve">Logger(string name): Logger </w:t>
      </w:r>
    </w:p>
    <w:p w14:paraId="023F4D11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Return the logger instance with specified name </w:t>
      </w:r>
    </w:p>
    <w:p w14:paraId="517C40D2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name of the logger instance </w:t>
      </w:r>
    </w:p>
    <w:p w14:paraId="26CF993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536B35F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requested logger object is returned </w:t>
      </w:r>
    </w:p>
    <w:p w14:paraId="1E8C00CE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7C07A8A3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SaveLogger(): void </w:t>
      </w:r>
    </w:p>
    <w:p w14:paraId="4CDD7232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Save all logger instances' information to storage </w:t>
      </w:r>
    </w:p>
    <w:p w14:paraId="6672C11A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Parameters: none </w:t>
      </w:r>
    </w:p>
    <w:p w14:paraId="5B66F396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79BA5F9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Postcondition: all logger intances are writen back to files </w:t>
      </w:r>
    </w:p>
    <w:p w14:paraId="493B0B30" w14:textId="77777777" w:rsidR="00EB64C8" w:rsidRPr="003767CE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 w:val="12"/>
          <w:szCs w:val="12"/>
          <w:lang w:eastAsia="en-US"/>
        </w:rPr>
      </w:pPr>
    </w:p>
    <w:p w14:paraId="79290015" w14:textId="77777777" w:rsidR="00EB64C8" w:rsidRPr="003767CE" w:rsidRDefault="00EB64C8" w:rsidP="00EB64C8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 xml:space="preserve">Operation: SaveMetaData(string filesystemPath, string metadata): void </w:t>
      </w:r>
    </w:p>
    <w:p w14:paraId="34F5290E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Store the metadata of a filesystem path to the metadata hashtable </w:t>
      </w:r>
    </w:p>
    <w:p w14:paraId="3C34C87E" w14:textId="77777777" w:rsidR="00EB64C8" w:rsidRDefault="00EB64C8" w:rsidP="00EB64C8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</w:rPr>
      </w:pPr>
      <w:r w:rsidRPr="003767CE">
        <w:rPr>
          <w:rFonts w:cs="Cambria"/>
          <w:color w:val="000000"/>
          <w:szCs w:val="23"/>
        </w:rPr>
        <w:lastRenderedPageBreak/>
        <w:t>Parameters: absolute path of the file and its metadata to save</w:t>
      </w:r>
    </w:p>
    <w:p w14:paraId="4FFC4B69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1CE5D97B" w14:textId="77777777" w:rsidR="00EB64C8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Pr="00182B92">
        <w:rPr>
          <w:rFonts w:cs="Cambria"/>
          <w:color w:val="000000"/>
          <w:szCs w:val="23"/>
          <w:lang w:eastAsia="en-US"/>
        </w:rPr>
        <w:t xml:space="preserve">Postcondition: metadata of the file/folder is saved </w:t>
      </w:r>
    </w:p>
    <w:p w14:paraId="38D51176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6CA828B8" w14:textId="7B189E73" w:rsidR="00647F9A" w:rsidRPr="003767CE" w:rsidRDefault="00647F9A" w:rsidP="00647F9A">
      <w:pPr>
        <w:pStyle w:val="IntenseQuote"/>
        <w:spacing w:after="0"/>
        <w:rPr>
          <w:lang w:eastAsia="en-US"/>
        </w:rPr>
      </w:pPr>
      <w:r w:rsidRPr="003767CE">
        <w:rPr>
          <w:lang w:eastAsia="en-US"/>
        </w:rPr>
        <w:t>Operation: Save</w:t>
      </w:r>
      <w:r>
        <w:rPr>
          <w:lang w:eastAsia="en-US"/>
        </w:rPr>
        <w:t>Setting</w:t>
      </w:r>
      <w:r w:rsidRPr="003767CE">
        <w:rPr>
          <w:lang w:eastAsia="en-US"/>
        </w:rPr>
        <w:t xml:space="preserve">(string </w:t>
      </w:r>
      <w:r>
        <w:rPr>
          <w:lang w:eastAsia="en-US"/>
        </w:rPr>
        <w:t>property</w:t>
      </w:r>
      <w:r w:rsidRPr="003767CE">
        <w:rPr>
          <w:lang w:eastAsia="en-US"/>
        </w:rPr>
        <w:t xml:space="preserve">, string </w:t>
      </w:r>
      <w:r>
        <w:rPr>
          <w:lang w:eastAsia="en-US"/>
        </w:rPr>
        <w:t>value</w:t>
      </w:r>
      <w:r w:rsidRPr="003767CE">
        <w:rPr>
          <w:lang w:eastAsia="en-US"/>
        </w:rPr>
        <w:t xml:space="preserve">): void </w:t>
      </w:r>
    </w:p>
    <w:p w14:paraId="0A2EF92F" w14:textId="4F7C55A2" w:rsidR="00647F9A" w:rsidRDefault="00647F9A" w:rsidP="00647F9A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  <w:lang w:eastAsia="en-US"/>
        </w:rPr>
      </w:pPr>
      <w:r w:rsidRPr="003767CE">
        <w:rPr>
          <w:rFonts w:cs="Cambria"/>
          <w:color w:val="000000"/>
          <w:szCs w:val="23"/>
          <w:lang w:eastAsia="en-US"/>
        </w:rPr>
        <w:t xml:space="preserve">Description: Store </w:t>
      </w:r>
      <w:r>
        <w:rPr>
          <w:rFonts w:cs="Cambria"/>
          <w:color w:val="000000"/>
          <w:szCs w:val="23"/>
          <w:lang w:eastAsia="en-US"/>
        </w:rPr>
        <w:t>a</w:t>
      </w:r>
      <w:r w:rsidRPr="003767CE">
        <w:rPr>
          <w:rFonts w:cs="Cambria"/>
          <w:color w:val="000000"/>
          <w:szCs w:val="23"/>
          <w:lang w:eastAsia="en-US"/>
        </w:rPr>
        <w:t xml:space="preserve"> </w:t>
      </w:r>
      <w:r>
        <w:rPr>
          <w:rFonts w:cs="Cambria"/>
          <w:color w:val="000000"/>
          <w:szCs w:val="23"/>
          <w:lang w:eastAsia="en-US"/>
        </w:rPr>
        <w:t>setting to setting</w:t>
      </w:r>
      <w:r w:rsidRPr="003767CE">
        <w:rPr>
          <w:rFonts w:cs="Cambria"/>
          <w:color w:val="000000"/>
          <w:szCs w:val="23"/>
          <w:lang w:eastAsia="en-US"/>
        </w:rPr>
        <w:t xml:space="preserve"> hashtable </w:t>
      </w:r>
      <w:r>
        <w:rPr>
          <w:rFonts w:cs="Cambria"/>
          <w:color w:val="000000"/>
          <w:szCs w:val="23"/>
          <w:lang w:eastAsia="en-US"/>
        </w:rPr>
        <w:t>then write back to setting file</w:t>
      </w:r>
    </w:p>
    <w:p w14:paraId="471A2790" w14:textId="1AF15BE3" w:rsidR="00647F9A" w:rsidRDefault="00647F9A" w:rsidP="00647F9A">
      <w:pPr>
        <w:autoSpaceDE w:val="0"/>
        <w:autoSpaceDN w:val="0"/>
        <w:adjustRightInd w:val="0"/>
        <w:ind w:left="936"/>
        <w:rPr>
          <w:rFonts w:cs="Cambria"/>
          <w:color w:val="000000"/>
          <w:szCs w:val="23"/>
        </w:rPr>
      </w:pPr>
      <w:r w:rsidRPr="003767CE">
        <w:rPr>
          <w:rFonts w:cs="Cambria"/>
          <w:color w:val="000000"/>
          <w:szCs w:val="23"/>
        </w:rPr>
        <w:t xml:space="preserve">Parameters: </w:t>
      </w:r>
      <w:r>
        <w:rPr>
          <w:rFonts w:cs="Cambria"/>
          <w:color w:val="000000"/>
          <w:szCs w:val="23"/>
        </w:rPr>
        <w:t>a setting property and its value</w:t>
      </w:r>
    </w:p>
    <w:p w14:paraId="516C8E96" w14:textId="77777777" w:rsidR="00647F9A" w:rsidRPr="00182B92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4CA6F113" w14:textId="1F197389" w:rsidR="00647F9A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 </w:t>
      </w:r>
      <w:r w:rsidRPr="00182B92">
        <w:rPr>
          <w:rFonts w:cs="Cambria"/>
          <w:color w:val="000000"/>
          <w:szCs w:val="23"/>
          <w:lang w:eastAsia="en-US"/>
        </w:rPr>
        <w:t xml:space="preserve">Postcondition: </w:t>
      </w:r>
      <w:r>
        <w:rPr>
          <w:rFonts w:cs="Cambria"/>
          <w:color w:val="000000"/>
          <w:szCs w:val="23"/>
          <w:lang w:eastAsia="en-US"/>
        </w:rPr>
        <w:t>setting is updated</w:t>
      </w:r>
    </w:p>
    <w:p w14:paraId="3B7B44E9" w14:textId="77777777" w:rsidR="00647F9A" w:rsidRPr="00182B92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030F84C7" w14:textId="76F6BBA4" w:rsidR="00647F9A" w:rsidRPr="00182B92" w:rsidRDefault="00647F9A" w:rsidP="00647F9A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>Operation: Load</w:t>
      </w:r>
      <w:r>
        <w:rPr>
          <w:lang w:eastAsia="en-US"/>
        </w:rPr>
        <w:t>Setting</w:t>
      </w:r>
      <w:r w:rsidRPr="00182B92">
        <w:rPr>
          <w:lang w:eastAsia="en-US"/>
        </w:rPr>
        <w:t xml:space="preserve">(string </w:t>
      </w:r>
      <w:r>
        <w:rPr>
          <w:lang w:eastAsia="en-US"/>
        </w:rPr>
        <w:t>property</w:t>
      </w:r>
      <w:r w:rsidRPr="00182B92">
        <w:rPr>
          <w:lang w:eastAsia="en-US"/>
        </w:rPr>
        <w:t xml:space="preserve">): string </w:t>
      </w:r>
    </w:p>
    <w:p w14:paraId="05656983" w14:textId="1CA80FA8" w:rsidR="00647F9A" w:rsidRPr="00182B92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Load the </w:t>
      </w:r>
      <w:r>
        <w:rPr>
          <w:rFonts w:cs="Cambria"/>
          <w:color w:val="000000"/>
          <w:szCs w:val="23"/>
          <w:lang w:eastAsia="en-US"/>
        </w:rPr>
        <w:t>value of a setting property</w:t>
      </w:r>
      <w:r w:rsidRPr="00182B92">
        <w:rPr>
          <w:rFonts w:cs="Cambria"/>
          <w:color w:val="000000"/>
          <w:szCs w:val="23"/>
          <w:lang w:eastAsia="en-US"/>
        </w:rPr>
        <w:t xml:space="preserve"> from the metadata hashtable </w:t>
      </w:r>
    </w:p>
    <w:p w14:paraId="1E8D884F" w14:textId="5B06F573" w:rsidR="00647F9A" w:rsidRPr="00182B92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</w:t>
      </w:r>
      <w:r>
        <w:rPr>
          <w:rFonts w:cs="Cambria"/>
          <w:color w:val="000000"/>
          <w:szCs w:val="23"/>
          <w:lang w:eastAsia="en-US"/>
        </w:rPr>
        <w:t>a setting property</w:t>
      </w:r>
    </w:p>
    <w:p w14:paraId="36B2EE46" w14:textId="27E0A4F6" w:rsidR="00647F9A" w:rsidRPr="00182B92" w:rsidRDefault="008C5043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>Preconditions: none</w:t>
      </w:r>
    </w:p>
    <w:p w14:paraId="096BD2BE" w14:textId="5F6F9F77" w:rsidR="00647F9A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Postcondition: </w:t>
      </w:r>
      <w:r w:rsidR="00880AB6">
        <w:rPr>
          <w:rFonts w:cs="Cambria"/>
          <w:color w:val="000000"/>
          <w:szCs w:val="23"/>
          <w:lang w:eastAsia="en-US"/>
        </w:rPr>
        <w:t>value of the setting property is returned</w:t>
      </w:r>
    </w:p>
    <w:p w14:paraId="0880784D" w14:textId="77777777" w:rsidR="00647F9A" w:rsidRPr="00182B92" w:rsidRDefault="00647F9A" w:rsidP="00647F9A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3FE0F8B5" w14:textId="251AB017" w:rsidR="0007159A" w:rsidRPr="00182B92" w:rsidRDefault="0007159A" w:rsidP="0007159A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</w:t>
      </w:r>
      <w:r w:rsidR="00CD169F">
        <w:rPr>
          <w:lang w:eastAsia="en-US"/>
        </w:rPr>
        <w:t>Initialize</w:t>
      </w:r>
      <w:r w:rsidRPr="00182B92">
        <w:rPr>
          <w:lang w:eastAsia="en-US"/>
        </w:rPr>
        <w:t>MetaData(</w:t>
      </w:r>
      <w:r w:rsidR="00A42BB9" w:rsidRPr="00A42BB9">
        <w:rPr>
          <w:lang w:eastAsia="en-US"/>
        </w:rPr>
        <w:t>string srcFolder, string desFolder</w:t>
      </w:r>
      <w:r w:rsidR="00A42BB9">
        <w:rPr>
          <w:lang w:eastAsia="en-US"/>
        </w:rPr>
        <w:t>): void</w:t>
      </w:r>
      <w:r w:rsidRPr="00182B92">
        <w:rPr>
          <w:lang w:eastAsia="en-US"/>
        </w:rPr>
        <w:t xml:space="preserve"> </w:t>
      </w:r>
    </w:p>
    <w:p w14:paraId="34B20C59" w14:textId="1CFB42DE" w:rsidR="0007159A" w:rsidRPr="00182B92" w:rsidRDefault="00CD169F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>
        <w:rPr>
          <w:rFonts w:cs="Cambria"/>
          <w:color w:val="000000"/>
          <w:szCs w:val="23"/>
          <w:lang w:eastAsia="en-US"/>
        </w:rPr>
        <w:t xml:space="preserve">Description: </w:t>
      </w:r>
      <w:r w:rsidRPr="00CD169F">
        <w:rPr>
          <w:rFonts w:cs="Cambria"/>
          <w:color w:val="000000"/>
          <w:szCs w:val="23"/>
          <w:lang w:eastAsia="en-US"/>
        </w:rPr>
        <w:t>Initialize metadata at the beginning of a sync job</w:t>
      </w:r>
    </w:p>
    <w:p w14:paraId="2D908EF2" w14:textId="6A7D0977" w:rsidR="0007159A" w:rsidRPr="00182B92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>Parameters: ab</w:t>
      </w:r>
      <w:r w:rsidR="00A826A2">
        <w:rPr>
          <w:rFonts w:cs="Cambria"/>
          <w:color w:val="000000"/>
          <w:szCs w:val="23"/>
          <w:lang w:eastAsia="en-US"/>
        </w:rPr>
        <w:t>solute source path and destination path</w:t>
      </w:r>
      <w:r w:rsidR="00B61522">
        <w:rPr>
          <w:rFonts w:cs="Cambria"/>
          <w:color w:val="000000"/>
          <w:szCs w:val="23"/>
          <w:lang w:eastAsia="en-US"/>
        </w:rPr>
        <w:t xml:space="preserve"> of a sync job</w:t>
      </w:r>
    </w:p>
    <w:p w14:paraId="1DC8A0E0" w14:textId="77777777" w:rsidR="0007159A" w:rsidRPr="00182B92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4D06560" w14:textId="27F374D9" w:rsidR="0007159A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>P</w:t>
      </w:r>
      <w:r w:rsidR="0017439C">
        <w:rPr>
          <w:rFonts w:cs="Cambria"/>
          <w:color w:val="000000"/>
          <w:szCs w:val="23"/>
          <w:lang w:eastAsia="en-US"/>
        </w:rPr>
        <w:t>ostcondition: metadata for specified sync job is loaded to metadata hashtable</w:t>
      </w:r>
    </w:p>
    <w:p w14:paraId="39CDEFF6" w14:textId="77777777" w:rsidR="0007159A" w:rsidRPr="00182B92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2C7B9346" w14:textId="3156F9EF" w:rsidR="0007159A" w:rsidRPr="00182B92" w:rsidRDefault="0007159A" w:rsidP="0007159A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</w:t>
      </w:r>
      <w:r w:rsidR="000D71BB">
        <w:rPr>
          <w:lang w:eastAsia="en-US"/>
        </w:rPr>
        <w:t>Finalize</w:t>
      </w:r>
      <w:r w:rsidRPr="00182B92">
        <w:rPr>
          <w:lang w:eastAsia="en-US"/>
        </w:rPr>
        <w:t>MetaData(</w:t>
      </w:r>
      <w:r w:rsidR="000D71BB" w:rsidRPr="00A42BB9">
        <w:rPr>
          <w:lang w:eastAsia="en-US"/>
        </w:rPr>
        <w:t>string srcFolder, string desFolder</w:t>
      </w:r>
      <w:r w:rsidRPr="00182B92">
        <w:rPr>
          <w:lang w:eastAsia="en-US"/>
        </w:rPr>
        <w:t xml:space="preserve">): void </w:t>
      </w:r>
    </w:p>
    <w:p w14:paraId="1BCDB548" w14:textId="230C5DFF" w:rsidR="0007159A" w:rsidRPr="00182B92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</w:t>
      </w:r>
      <w:r w:rsidR="007D083B" w:rsidRPr="007D083B">
        <w:rPr>
          <w:rFonts w:cs="Cambria"/>
          <w:color w:val="000000"/>
          <w:szCs w:val="23"/>
          <w:lang w:eastAsia="en-US"/>
        </w:rPr>
        <w:t>Finalize metadata at the end of a sync job</w:t>
      </w:r>
      <w:r w:rsidRPr="00182B92">
        <w:rPr>
          <w:rFonts w:cs="Cambria"/>
          <w:color w:val="000000"/>
          <w:szCs w:val="23"/>
          <w:lang w:eastAsia="en-US"/>
        </w:rPr>
        <w:t xml:space="preserve"> </w:t>
      </w:r>
    </w:p>
    <w:p w14:paraId="3DB03E42" w14:textId="77777777" w:rsidR="0007159A" w:rsidRPr="00182B92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absolute path of the file to load </w:t>
      </w:r>
    </w:p>
    <w:p w14:paraId="186AEE15" w14:textId="77777777" w:rsidR="0007159A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5428E4DE" w14:textId="7DFFB4B2" w:rsidR="0007159A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Postcondition: </w:t>
      </w:r>
      <w:r w:rsidR="003E38BE">
        <w:rPr>
          <w:rFonts w:cs="Cambria"/>
          <w:color w:val="000000"/>
          <w:szCs w:val="23"/>
          <w:lang w:eastAsia="en-US"/>
        </w:rPr>
        <w:t>metadata for specified sync job is written back to metadata file</w:t>
      </w:r>
    </w:p>
    <w:p w14:paraId="593C5B51" w14:textId="77777777" w:rsidR="0007159A" w:rsidRPr="0007159A" w:rsidRDefault="0007159A" w:rsidP="0007159A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610BA42C" w14:textId="77777777" w:rsidR="00EB64C8" w:rsidRPr="00182B92" w:rsidRDefault="00EB64C8" w:rsidP="00EB64C8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LoadMetaData(string filesystemPath): string </w:t>
      </w:r>
    </w:p>
    <w:p w14:paraId="16A610B1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Load the metadata of a filesystem path from the metadata hashtable </w:t>
      </w:r>
    </w:p>
    <w:p w14:paraId="7BDB0E92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absolute path of the file to load </w:t>
      </w:r>
    </w:p>
    <w:p w14:paraId="1DCAE0B1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0B1A9E20" w14:textId="77777777" w:rsidR="00EB64C8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Postcondition: metadata of the file/folder is returned if exists </w:t>
      </w:r>
    </w:p>
    <w:p w14:paraId="1730F177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 w:val="12"/>
          <w:szCs w:val="12"/>
          <w:lang w:eastAsia="en-US"/>
        </w:rPr>
      </w:pPr>
    </w:p>
    <w:p w14:paraId="4BAC32C7" w14:textId="77777777" w:rsidR="00EB64C8" w:rsidRPr="00182B92" w:rsidRDefault="00EB64C8" w:rsidP="00EB64C8">
      <w:pPr>
        <w:pStyle w:val="IntenseQuote"/>
        <w:spacing w:after="0"/>
        <w:rPr>
          <w:lang w:eastAsia="en-US"/>
        </w:rPr>
      </w:pPr>
      <w:r w:rsidRPr="00182B92">
        <w:rPr>
          <w:lang w:eastAsia="en-US"/>
        </w:rPr>
        <w:t xml:space="preserve">Operation: RemoveMetaData(string filesystemPath): void </w:t>
      </w:r>
    </w:p>
    <w:p w14:paraId="2824E040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Description: Remove the metadata of a filesystem path from the metadata hashtable </w:t>
      </w:r>
    </w:p>
    <w:p w14:paraId="29BBB691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Parameters: absolute path of the file to load </w:t>
      </w:r>
    </w:p>
    <w:p w14:paraId="21579ED0" w14:textId="77777777" w:rsidR="00EB64C8" w:rsidRPr="00182B92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 xml:space="preserve">Preconditions: none </w:t>
      </w:r>
    </w:p>
    <w:p w14:paraId="397445A3" w14:textId="77777777" w:rsidR="00EB64C8" w:rsidRDefault="00EB64C8" w:rsidP="00EB64C8">
      <w:pPr>
        <w:autoSpaceDE w:val="0"/>
        <w:autoSpaceDN w:val="0"/>
        <w:adjustRightInd w:val="0"/>
        <w:ind w:left="900"/>
        <w:rPr>
          <w:rFonts w:cs="Cambria"/>
          <w:color w:val="000000"/>
          <w:szCs w:val="23"/>
          <w:lang w:eastAsia="en-US"/>
        </w:rPr>
      </w:pPr>
      <w:r w:rsidRPr="00182B92">
        <w:rPr>
          <w:rFonts w:cs="Cambria"/>
          <w:color w:val="000000"/>
          <w:szCs w:val="23"/>
          <w:lang w:eastAsia="en-US"/>
        </w:rPr>
        <w:t>Postcondition: metadata of the file/folder is removed</w:t>
      </w:r>
    </w:p>
    <w:p w14:paraId="49FDDDCA" w14:textId="77777777" w:rsidR="00AB13D4" w:rsidRDefault="00AB13D4">
      <w:r>
        <w:rPr>
          <w:shadow/>
        </w:rPr>
        <w:br w:type="page"/>
      </w:r>
    </w:p>
    <w:p w14:paraId="2B325CAF" w14:textId="47267D6E" w:rsidR="008F15A3" w:rsidRDefault="008F15A3" w:rsidP="002B4822">
      <w:pPr>
        <w:pStyle w:val="Title"/>
        <w:framePr w:wrap="notBeside" w:x="1606" w:y="388"/>
        <w:numPr>
          <w:ilvl w:val="0"/>
          <w:numId w:val="9"/>
        </w:numPr>
      </w:pPr>
      <w:bookmarkStart w:id="28" w:name="_Toc259126967"/>
      <w:r>
        <w:lastRenderedPageBreak/>
        <w:t xml:space="preserve"> Supplementary</w:t>
      </w:r>
      <w:bookmarkEnd w:id="28"/>
    </w:p>
    <w:p w14:paraId="26A88D7D" w14:textId="77777777" w:rsidR="00582FD7" w:rsidRDefault="00582FD7" w:rsidP="008F15A3">
      <w:pPr>
        <w:rPr>
          <w:lang w:eastAsia="en-US" w:bidi="en-US"/>
        </w:rPr>
      </w:pPr>
    </w:p>
    <w:p w14:paraId="2886C924" w14:textId="5C1EDE1A" w:rsidR="008F15A3" w:rsidRPr="000F20CC" w:rsidRDefault="000F251C" w:rsidP="008F15A3">
      <w:pPr>
        <w:pStyle w:val="ObjectivesTitle"/>
        <w:pBdr>
          <w:top w:val="single" w:sz="12" w:space="1" w:color="17375E" w:themeColor="text2" w:themeShade="BF"/>
        </w:pBdr>
        <w:tabs>
          <w:tab w:val="left" w:pos="-1710"/>
        </w:tabs>
        <w:ind w:left="1440"/>
        <w:rPr>
          <w:color w:val="17375E" w:themeColor="text2" w:themeShade="BF"/>
        </w:rPr>
      </w:pPr>
      <w:r>
        <w:rPr>
          <w:color w:val="17375E" w:themeColor="text2" w:themeShade="BF"/>
        </w:rPr>
        <w:t>What are covered in this section:</w:t>
      </w:r>
    </w:p>
    <w:p w14:paraId="55DF4291" w14:textId="77777777" w:rsidR="008F15A3" w:rsidRDefault="008F15A3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7109A25E" w14:textId="77777777" w:rsidR="00582FD7" w:rsidRDefault="008E1239" w:rsidP="00582F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More details about right-click feature implementation</w:t>
      </w:r>
    </w:p>
    <w:p w14:paraId="19A6ED5B" w14:textId="77777777" w:rsidR="00582FD7" w:rsidRDefault="00EA6D7C" w:rsidP="00582F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More</w:t>
      </w:r>
      <w:r w:rsidR="00C91560">
        <w:t xml:space="preserve"> details about IVLE feature</w:t>
      </w:r>
    </w:p>
    <w:p w14:paraId="33EC839E" w14:textId="77777777" w:rsidR="00582FD7" w:rsidRDefault="00D23CBE" w:rsidP="00582F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More details about Synchronization Logic</w:t>
      </w:r>
    </w:p>
    <w:p w14:paraId="138209C9" w14:textId="77777777" w:rsidR="000B43F7" w:rsidRDefault="000B43F7" w:rsidP="00582FD7">
      <w:pPr>
        <w:pStyle w:val="SectionCheckFE"/>
        <w:numPr>
          <w:ilvl w:val="0"/>
          <w:numId w:val="2"/>
        </w:numPr>
        <w:tabs>
          <w:tab w:val="left" w:pos="-1710"/>
          <w:tab w:val="left" w:pos="720"/>
        </w:tabs>
        <w:spacing w:before="240"/>
        <w:ind w:left="1440" w:firstLine="0"/>
      </w:pPr>
      <w:r>
        <w:t>More details about Filter</w:t>
      </w:r>
      <w:r w:rsidR="00622A67">
        <w:t xml:space="preserve"> implementation</w:t>
      </w:r>
    </w:p>
    <w:p w14:paraId="7EBE1F22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EBD679E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33CF370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7453DDC3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06F6605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CA9A21C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72BCF345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5CD9BDF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4BE192F4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7CF656C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A729E59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7A31AC6C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EB0A13F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3926CB06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047768E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709BE319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7643B28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4B3E37C9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CEEF416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6616B034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0F72AE49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3D94CF81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10E96F6B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66641065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27D5D932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51FA1939" w14:textId="77777777" w:rsidR="00582FD7" w:rsidRDefault="00582FD7" w:rsidP="00182B92">
      <w:pPr>
        <w:autoSpaceDE w:val="0"/>
        <w:autoSpaceDN w:val="0"/>
        <w:adjustRightInd w:val="0"/>
        <w:ind w:left="900"/>
        <w:rPr>
          <w:color w:val="17375E" w:themeColor="text2" w:themeShade="BF"/>
        </w:rPr>
      </w:pPr>
    </w:p>
    <w:p w14:paraId="02A6732E" w14:textId="77777777" w:rsidR="00582FD7" w:rsidRPr="00A440C4" w:rsidRDefault="005B603F" w:rsidP="00582FD7">
      <w:pPr>
        <w:pStyle w:val="Heading1"/>
      </w:pPr>
      <w:bookmarkStart w:id="29" w:name="_Toc259126968"/>
      <w:r>
        <w:lastRenderedPageBreak/>
        <w:t>MORE DETAILS ABOUT RIGHT-CLICK FEATURE IMPLEMENTATION</w:t>
      </w:r>
      <w:bookmarkEnd w:id="29"/>
    </w:p>
    <w:p w14:paraId="469D6C86" w14:textId="77777777" w:rsidR="005B6113" w:rsidRDefault="00343356" w:rsidP="00182B92">
      <w:pPr>
        <w:rPr>
          <w:rFonts w:cs="Arial"/>
          <w:szCs w:val="23"/>
        </w:rPr>
      </w:pPr>
      <w:r>
        <w:rPr>
          <w:rFonts w:cs="Arial"/>
          <w:szCs w:val="23"/>
        </w:rPr>
        <w:t>W</w:t>
      </w:r>
      <w:r w:rsidR="006632C7">
        <w:rPr>
          <w:rFonts w:cs="Arial"/>
          <w:szCs w:val="23"/>
        </w:rPr>
        <w:t xml:space="preserve">e use </w:t>
      </w:r>
      <w:r w:rsidR="006632C7" w:rsidRPr="006632C7">
        <w:rPr>
          <w:rFonts w:cs="Arial"/>
          <w:b/>
          <w:szCs w:val="23"/>
        </w:rPr>
        <w:t>Context Menu Handler technology</w:t>
      </w:r>
      <w:r w:rsidR="006632C7">
        <w:rPr>
          <w:rFonts w:cs="Arial"/>
          <w:szCs w:val="23"/>
        </w:rPr>
        <w:t xml:space="preserve"> to </w:t>
      </w:r>
      <w:r w:rsidR="00671D82">
        <w:rPr>
          <w:rFonts w:cs="Arial"/>
          <w:szCs w:val="23"/>
        </w:rPr>
        <w:t xml:space="preserve">handle user right-click event occurring on folders. </w:t>
      </w:r>
      <w:r w:rsidR="00B92EE4">
        <w:rPr>
          <w:rFonts w:cs="Arial"/>
          <w:szCs w:val="23"/>
        </w:rPr>
        <w:t>Using this way,</w:t>
      </w:r>
      <w:r w:rsidR="007C1214">
        <w:rPr>
          <w:rFonts w:cs="Arial"/>
          <w:szCs w:val="23"/>
        </w:rPr>
        <w:t xml:space="preserve"> </w:t>
      </w:r>
      <w:r w:rsidR="00B92EE4">
        <w:rPr>
          <w:rFonts w:cs="Arial"/>
          <w:szCs w:val="23"/>
        </w:rPr>
        <w:t>we</w:t>
      </w:r>
      <w:r w:rsidR="007C1214">
        <w:rPr>
          <w:rFonts w:cs="Arial"/>
          <w:szCs w:val="23"/>
        </w:rPr>
        <w:t xml:space="preserve"> easily retrieve the list of multiple f</w:t>
      </w:r>
      <w:r w:rsidR="00B92EE4">
        <w:rPr>
          <w:rFonts w:cs="Arial"/>
          <w:szCs w:val="23"/>
        </w:rPr>
        <w:t xml:space="preserve">olders which have been selected without having to maintain </w:t>
      </w:r>
      <w:r w:rsidR="00D970C9">
        <w:rPr>
          <w:rFonts w:cs="Arial"/>
          <w:szCs w:val="23"/>
        </w:rPr>
        <w:t xml:space="preserve">a </w:t>
      </w:r>
      <w:r w:rsidR="00B92EE4">
        <w:rPr>
          <w:rFonts w:cs="Arial"/>
          <w:szCs w:val="23"/>
        </w:rPr>
        <w:t>single instance of the program using Mutex, which is not flexible and convenient in this case</w:t>
      </w:r>
      <w:r w:rsidR="00D970C9">
        <w:rPr>
          <w:rFonts w:cs="Arial"/>
          <w:szCs w:val="23"/>
        </w:rPr>
        <w:t xml:space="preserve">. </w:t>
      </w:r>
      <w:r w:rsidR="00197D31">
        <w:rPr>
          <w:rFonts w:cs="Arial"/>
          <w:szCs w:val="23"/>
        </w:rPr>
        <w:t>After retrievin</w:t>
      </w:r>
      <w:r w:rsidR="00DE083C">
        <w:rPr>
          <w:rFonts w:cs="Arial"/>
          <w:szCs w:val="23"/>
        </w:rPr>
        <w:t xml:space="preserve">g the list of selected folders, all folder paths are combined into one string and passed as an argument for our </w:t>
      </w:r>
      <w:r w:rsidR="00290094">
        <w:rPr>
          <w:rFonts w:cs="Arial"/>
          <w:szCs w:val="23"/>
        </w:rPr>
        <w:t xml:space="preserve">main </w:t>
      </w:r>
      <w:r w:rsidR="00DE083C">
        <w:rPr>
          <w:rFonts w:cs="Arial"/>
          <w:szCs w:val="23"/>
        </w:rPr>
        <w:t>program to handle.</w:t>
      </w:r>
      <w:r w:rsidR="00DB054D">
        <w:rPr>
          <w:rFonts w:cs="Arial"/>
          <w:szCs w:val="23"/>
        </w:rPr>
        <w:t xml:space="preserve"> Since we have </w:t>
      </w:r>
      <w:r w:rsidR="00DB054D" w:rsidRPr="00DB054D">
        <w:rPr>
          <w:rFonts w:cs="Arial"/>
          <w:b/>
          <w:szCs w:val="23"/>
        </w:rPr>
        <w:t>Smart</w:t>
      </w:r>
      <w:r w:rsidR="00DB054D">
        <w:rPr>
          <w:rFonts w:cs="Arial"/>
          <w:szCs w:val="23"/>
        </w:rPr>
        <w:t xml:space="preserve"> </w:t>
      </w:r>
      <w:r w:rsidR="00DB054D" w:rsidRPr="00DB054D">
        <w:rPr>
          <w:rFonts w:cs="Arial"/>
          <w:b/>
          <w:szCs w:val="23"/>
        </w:rPr>
        <w:t>Sync</w:t>
      </w:r>
      <w:r w:rsidR="00DB054D">
        <w:rPr>
          <w:rFonts w:cs="Arial"/>
          <w:szCs w:val="23"/>
        </w:rPr>
        <w:t xml:space="preserve"> and </w:t>
      </w:r>
      <w:r w:rsidR="00DB054D" w:rsidRPr="00DB054D">
        <w:rPr>
          <w:rFonts w:cs="Arial"/>
          <w:b/>
          <w:szCs w:val="23"/>
        </w:rPr>
        <w:t>Sync With…</w:t>
      </w:r>
      <w:r w:rsidR="00DB054D">
        <w:rPr>
          <w:rFonts w:cs="Arial"/>
          <w:szCs w:val="23"/>
        </w:rPr>
        <w:t xml:space="preserve">, we also passed </w:t>
      </w:r>
      <w:r w:rsidR="0076277C" w:rsidRPr="0076277C">
        <w:rPr>
          <w:rFonts w:cs="Arial"/>
          <w:b/>
          <w:szCs w:val="23"/>
        </w:rPr>
        <w:t>--</w:t>
      </w:r>
      <w:r w:rsidR="00DB054D" w:rsidRPr="0076277C">
        <w:rPr>
          <w:rFonts w:cs="Arial"/>
          <w:b/>
          <w:szCs w:val="23"/>
        </w:rPr>
        <w:t>SyncWith</w:t>
      </w:r>
      <w:r w:rsidR="00DB054D">
        <w:rPr>
          <w:rFonts w:cs="Arial"/>
          <w:szCs w:val="23"/>
        </w:rPr>
        <w:t xml:space="preserve"> and </w:t>
      </w:r>
      <w:r w:rsidR="0076277C" w:rsidRPr="0076277C">
        <w:rPr>
          <w:rFonts w:cs="Arial"/>
          <w:b/>
          <w:szCs w:val="23"/>
        </w:rPr>
        <w:t>--</w:t>
      </w:r>
      <w:r w:rsidR="00DB054D" w:rsidRPr="0076277C">
        <w:rPr>
          <w:rFonts w:cs="Arial"/>
          <w:b/>
          <w:szCs w:val="23"/>
        </w:rPr>
        <w:t>SmartSync</w:t>
      </w:r>
      <w:r w:rsidR="00DB054D">
        <w:rPr>
          <w:rFonts w:cs="Arial"/>
          <w:szCs w:val="23"/>
        </w:rPr>
        <w:t xml:space="preserve"> as another argument for the main program to realize each case.</w:t>
      </w:r>
      <w:r w:rsidR="00432761">
        <w:rPr>
          <w:rFonts w:cs="Arial"/>
          <w:szCs w:val="23"/>
        </w:rPr>
        <w:t xml:space="preserve"> </w:t>
      </w:r>
      <w:r w:rsidR="00CA2A0C">
        <w:rPr>
          <w:rFonts w:cs="Arial"/>
          <w:szCs w:val="23"/>
        </w:rPr>
        <w:t>These argument also help the program to tell apart when user right-click to sync from when user run the main application (no parameter is passed).</w:t>
      </w:r>
    </w:p>
    <w:p w14:paraId="20592F18" w14:textId="77777777" w:rsidR="00432761" w:rsidRDefault="00432761" w:rsidP="00182B92">
      <w:pPr>
        <w:rPr>
          <w:rFonts w:cs="Arial"/>
          <w:szCs w:val="23"/>
        </w:rPr>
      </w:pPr>
    </w:p>
    <w:p w14:paraId="1870711B" w14:textId="77777777" w:rsidR="00D01A0A" w:rsidRDefault="00432761" w:rsidP="00182B92">
      <w:pPr>
        <w:rPr>
          <w:rFonts w:cs="Arial"/>
          <w:szCs w:val="23"/>
        </w:rPr>
      </w:pPr>
      <w:r>
        <w:rPr>
          <w:rFonts w:cs="Arial"/>
          <w:szCs w:val="23"/>
        </w:rPr>
        <w:t xml:space="preserve">The main purpose of </w:t>
      </w:r>
      <w:r w:rsidRPr="00432761">
        <w:rPr>
          <w:rFonts w:cs="Arial"/>
          <w:b/>
          <w:szCs w:val="23"/>
        </w:rPr>
        <w:t>Context Menu Handler</w:t>
      </w:r>
      <w:r>
        <w:rPr>
          <w:rFonts w:cs="Arial"/>
          <w:b/>
          <w:szCs w:val="23"/>
        </w:rPr>
        <w:t xml:space="preserve"> </w:t>
      </w:r>
      <w:r w:rsidR="00CF1544">
        <w:rPr>
          <w:rFonts w:cs="Arial"/>
          <w:szCs w:val="23"/>
        </w:rPr>
        <w:t xml:space="preserve">is to dynamically retrieve information of folders selected and pass them as arguments for other programs to handle. Therefore, we created a new project </w:t>
      </w:r>
      <w:r w:rsidR="00CF1544" w:rsidRPr="00CF1544">
        <w:rPr>
          <w:rFonts w:cs="Arial"/>
          <w:b/>
          <w:szCs w:val="23"/>
        </w:rPr>
        <w:t>nets-contextmenuhandler</w:t>
      </w:r>
      <w:r w:rsidR="00CF1544">
        <w:rPr>
          <w:rFonts w:cs="Arial"/>
          <w:b/>
          <w:szCs w:val="23"/>
        </w:rPr>
        <w:t xml:space="preserve"> </w:t>
      </w:r>
      <w:r w:rsidR="00CF1544">
        <w:rPr>
          <w:rFonts w:cs="Arial"/>
          <w:szCs w:val="23"/>
        </w:rPr>
        <w:t>to handle</w:t>
      </w:r>
      <w:r w:rsidR="00911D2B">
        <w:rPr>
          <w:rFonts w:cs="Arial"/>
          <w:szCs w:val="23"/>
        </w:rPr>
        <w:t xml:space="preserve"> specifically this task and built a nets-</w:t>
      </w:r>
      <w:r w:rsidR="00911D2B" w:rsidRPr="00911D2B">
        <w:rPr>
          <w:rFonts w:cs="Arial"/>
          <w:b/>
          <w:szCs w:val="23"/>
        </w:rPr>
        <w:t>contextmenuhandler.dll</w:t>
      </w:r>
      <w:r w:rsidR="00911D2B">
        <w:rPr>
          <w:rFonts w:cs="Arial"/>
          <w:szCs w:val="23"/>
        </w:rPr>
        <w:t xml:space="preserve"> to embed with our main application</w:t>
      </w:r>
      <w:r w:rsidR="00D01A0A">
        <w:rPr>
          <w:rFonts w:cs="Arial"/>
          <w:szCs w:val="23"/>
        </w:rPr>
        <w:t xml:space="preserve">. This helps us to keep our main program unaware of </w:t>
      </w:r>
      <w:r w:rsidR="00D01A0A" w:rsidRPr="00D01A0A">
        <w:rPr>
          <w:rFonts w:cs="Arial"/>
          <w:b/>
          <w:szCs w:val="23"/>
        </w:rPr>
        <w:t>Context Menu Handler</w:t>
      </w:r>
      <w:r w:rsidR="00D01A0A">
        <w:rPr>
          <w:rFonts w:cs="Arial"/>
          <w:szCs w:val="23"/>
        </w:rPr>
        <w:t xml:space="preserve">. Also, with the help of </w:t>
      </w:r>
      <w:r w:rsidR="00D01A0A" w:rsidRPr="00D01A0A">
        <w:rPr>
          <w:rFonts w:cs="Arial"/>
          <w:b/>
          <w:szCs w:val="23"/>
        </w:rPr>
        <w:t>RegAsm of Win3</w:t>
      </w:r>
      <w:r w:rsidR="00D01A0A">
        <w:rPr>
          <w:rFonts w:cs="Arial"/>
          <w:b/>
          <w:szCs w:val="23"/>
        </w:rPr>
        <w:t>2</w:t>
      </w:r>
      <w:r w:rsidR="00D01A0A">
        <w:rPr>
          <w:rFonts w:cs="Arial"/>
          <w:szCs w:val="23"/>
        </w:rPr>
        <w:t xml:space="preserve">, we can allow user to register/unregister NETS entries. All we need to do is calling </w:t>
      </w:r>
      <w:r w:rsidR="00D01A0A" w:rsidRPr="00D01A0A">
        <w:rPr>
          <w:rFonts w:cs="Arial"/>
          <w:b/>
          <w:szCs w:val="23"/>
        </w:rPr>
        <w:t>RegAsm</w:t>
      </w:r>
      <w:r w:rsidR="00D01A0A">
        <w:rPr>
          <w:rFonts w:cs="Arial"/>
          <w:szCs w:val="23"/>
        </w:rPr>
        <w:t xml:space="preserve"> on nets-</w:t>
      </w:r>
      <w:r w:rsidR="00D01A0A" w:rsidRPr="00D01A0A">
        <w:rPr>
          <w:rFonts w:cs="Arial"/>
          <w:b/>
          <w:szCs w:val="23"/>
        </w:rPr>
        <w:t>contextmenuhandler.dll</w:t>
      </w:r>
      <w:r w:rsidR="00D01A0A">
        <w:rPr>
          <w:rFonts w:cs="Arial"/>
          <w:szCs w:val="23"/>
        </w:rPr>
        <w:t xml:space="preserve"> with parameter </w:t>
      </w:r>
      <w:r w:rsidR="00D01A0A" w:rsidRPr="00D01A0A">
        <w:rPr>
          <w:rFonts w:cs="Arial"/>
          <w:b/>
          <w:szCs w:val="23"/>
        </w:rPr>
        <w:t>/register</w:t>
      </w:r>
      <w:r w:rsidR="00D01A0A">
        <w:rPr>
          <w:rFonts w:cs="Arial"/>
          <w:szCs w:val="23"/>
        </w:rPr>
        <w:t xml:space="preserve"> or </w:t>
      </w:r>
      <w:r w:rsidR="00D01A0A" w:rsidRPr="00D01A0A">
        <w:rPr>
          <w:rFonts w:cs="Arial"/>
          <w:b/>
          <w:szCs w:val="23"/>
        </w:rPr>
        <w:t>/unregister</w:t>
      </w:r>
      <w:r w:rsidR="00942E00">
        <w:rPr>
          <w:rFonts w:cs="Arial"/>
          <w:szCs w:val="23"/>
        </w:rPr>
        <w:t>.</w:t>
      </w:r>
    </w:p>
    <w:p w14:paraId="2CAFD3EE" w14:textId="77777777" w:rsidR="00942E00" w:rsidRDefault="00942E00" w:rsidP="00182B92">
      <w:pPr>
        <w:rPr>
          <w:rFonts w:cs="Arial"/>
          <w:szCs w:val="23"/>
        </w:rPr>
      </w:pPr>
    </w:p>
    <w:p w14:paraId="706210FF" w14:textId="77777777" w:rsidR="00942E00" w:rsidRDefault="00942E00" w:rsidP="00182B92">
      <w:pPr>
        <w:rPr>
          <w:rFonts w:cs="Arial"/>
          <w:szCs w:val="23"/>
        </w:rPr>
      </w:pPr>
      <w:r w:rsidRPr="00CF1544">
        <w:rPr>
          <w:rFonts w:cs="Arial"/>
          <w:b/>
          <w:szCs w:val="23"/>
        </w:rPr>
        <w:t>nets-contextmenuhandler</w:t>
      </w:r>
      <w:r>
        <w:rPr>
          <w:rFonts w:cs="Arial"/>
          <w:b/>
          <w:szCs w:val="23"/>
        </w:rPr>
        <w:t xml:space="preserve"> </w:t>
      </w:r>
      <w:r>
        <w:rPr>
          <w:rFonts w:cs="Arial"/>
          <w:szCs w:val="23"/>
        </w:rPr>
        <w:t xml:space="preserve">project provides class </w:t>
      </w:r>
      <w:r w:rsidRPr="00942E00">
        <w:rPr>
          <w:rFonts w:cs="Arial"/>
          <w:b/>
          <w:szCs w:val="23"/>
        </w:rPr>
        <w:t>ContextMenuManager</w:t>
      </w:r>
      <w:r>
        <w:rPr>
          <w:rFonts w:cs="Arial"/>
          <w:b/>
          <w:szCs w:val="23"/>
        </w:rPr>
        <w:t xml:space="preserve"> </w:t>
      </w:r>
      <w:r>
        <w:rPr>
          <w:rFonts w:cs="Arial"/>
          <w:szCs w:val="23"/>
        </w:rPr>
        <w:t xml:space="preserve">to handler the events mentioned above with the help of classes from </w:t>
      </w:r>
      <w:r w:rsidRPr="00942E00">
        <w:rPr>
          <w:rFonts w:cs="Arial"/>
          <w:b/>
          <w:szCs w:val="23"/>
        </w:rPr>
        <w:t>Win32</w:t>
      </w:r>
      <w:r>
        <w:rPr>
          <w:rFonts w:cs="Arial"/>
          <w:szCs w:val="23"/>
        </w:rPr>
        <w:t>.</w:t>
      </w:r>
    </w:p>
    <w:p w14:paraId="7D330809" w14:textId="77777777" w:rsidR="00F45900" w:rsidRDefault="00F45900" w:rsidP="00182B92">
      <w:pPr>
        <w:rPr>
          <w:rFonts w:cs="Arial"/>
          <w:szCs w:val="23"/>
        </w:rPr>
      </w:pPr>
    </w:p>
    <w:p w14:paraId="29C835C9" w14:textId="77777777" w:rsidR="00F45900" w:rsidRPr="00A440C4" w:rsidRDefault="00F45900" w:rsidP="00F45900">
      <w:pPr>
        <w:pStyle w:val="Heading1"/>
      </w:pPr>
      <w:bookmarkStart w:id="30" w:name="_Toc259126969"/>
      <w:r>
        <w:t>MORE DETAILS ABOUT IVLE FEATURE</w:t>
      </w:r>
      <w:bookmarkEnd w:id="30"/>
    </w:p>
    <w:p w14:paraId="00C424E2" w14:textId="77777777" w:rsidR="00C91560" w:rsidRDefault="00C91560" w:rsidP="00C91560">
      <w:r>
        <w:rPr>
          <w:rFonts w:cs="Arial"/>
          <w:szCs w:val="23"/>
        </w:rPr>
        <w:t xml:space="preserve">Currently, IVLE is handled by four classes: </w:t>
      </w:r>
      <w:r w:rsidRPr="00C91560">
        <w:rPr>
          <w:rFonts w:cs="Arial"/>
          <w:b/>
          <w:szCs w:val="23"/>
        </w:rPr>
        <w:t>IVLEHandler</w:t>
      </w:r>
      <w:r>
        <w:rPr>
          <w:rFonts w:cs="Arial"/>
          <w:szCs w:val="23"/>
        </w:rPr>
        <w:t xml:space="preserve">, </w:t>
      </w:r>
      <w:r w:rsidRPr="00C91560">
        <w:rPr>
          <w:rFonts w:cs="Arial"/>
          <w:b/>
          <w:szCs w:val="23"/>
        </w:rPr>
        <w:t>IVLEParser</w:t>
      </w:r>
      <w:r>
        <w:rPr>
          <w:rFonts w:cs="Arial"/>
          <w:szCs w:val="23"/>
        </w:rPr>
        <w:t xml:space="preserve">, </w:t>
      </w:r>
      <w:r w:rsidRPr="00C91560">
        <w:rPr>
          <w:rFonts w:cs="Arial"/>
          <w:b/>
          <w:szCs w:val="23"/>
        </w:rPr>
        <w:t>LocalUpdater</w:t>
      </w:r>
      <w:r>
        <w:rPr>
          <w:rFonts w:cs="Arial"/>
          <w:szCs w:val="23"/>
        </w:rPr>
        <w:t xml:space="preserve"> and </w:t>
      </w:r>
      <w:r w:rsidRPr="00C91560">
        <w:rPr>
          <w:rFonts w:cs="Arial"/>
          <w:b/>
          <w:szCs w:val="23"/>
        </w:rPr>
        <w:t>UpdateDetector</w:t>
      </w:r>
      <w:r>
        <w:rPr>
          <w:rFonts w:cs="Arial"/>
          <w:szCs w:val="23"/>
        </w:rPr>
        <w:t xml:space="preserve">. </w:t>
      </w:r>
      <w:r>
        <w:t xml:space="preserve">In the future, there will be one component that the above four classes that the above four can use: </w:t>
      </w:r>
      <w:r w:rsidRPr="00FA1E59">
        <w:rPr>
          <w:b/>
        </w:rPr>
        <w:t>InfoManager</w:t>
      </w:r>
      <w:r>
        <w:t>. The InfoManager objects manage offline data including user information and the parsed data so that we can speed up the process.</w:t>
      </w:r>
    </w:p>
    <w:p w14:paraId="7FC7A2CD" w14:textId="77777777" w:rsidR="0092001D" w:rsidRDefault="0092001D" w:rsidP="0092001D">
      <w:r>
        <w:rPr>
          <w:rFonts w:cs="Arial"/>
          <w:szCs w:val="23"/>
        </w:rPr>
        <w:br/>
      </w:r>
      <w:r>
        <w:t xml:space="preserve">Beneath the main functional classes, we have several helper and data structures objects that all of the above depends on. </w:t>
      </w:r>
    </w:p>
    <w:p w14:paraId="28BD953A" w14:textId="77777777" w:rsidR="0092001D" w:rsidRDefault="0092001D" w:rsidP="0092001D"/>
    <w:p w14:paraId="0C128F97" w14:textId="77777777" w:rsidR="0092001D" w:rsidRDefault="0092001D" w:rsidP="0092001D">
      <w:pPr>
        <w:pStyle w:val="ListParagraph"/>
        <w:numPr>
          <w:ilvl w:val="0"/>
          <w:numId w:val="22"/>
        </w:numPr>
      </w:pPr>
      <w:r w:rsidRPr="00FA1E59">
        <w:rPr>
          <w:b/>
        </w:rPr>
        <w:t>ExtendedWebClient</w:t>
      </w:r>
      <w:r>
        <w:t>: this is a 'customized version' of WebClient class to handle the network I/O. (It is not actually derived from WebClient.)</w:t>
      </w:r>
    </w:p>
    <w:p w14:paraId="3F1B4C34" w14:textId="77777777" w:rsidR="0092001D" w:rsidRDefault="0092001D" w:rsidP="0092001D">
      <w:pPr>
        <w:pStyle w:val="ListParagraph"/>
      </w:pPr>
      <w:r>
        <w:t>This client supports POST Http request and Cookies.</w:t>
      </w:r>
    </w:p>
    <w:p w14:paraId="15473126" w14:textId="77777777" w:rsidR="0092001D" w:rsidRDefault="0092001D" w:rsidP="0092001D">
      <w:pPr>
        <w:pStyle w:val="ListParagraph"/>
        <w:numPr>
          <w:ilvl w:val="0"/>
          <w:numId w:val="22"/>
        </w:numPr>
      </w:pPr>
      <w:r w:rsidRPr="00B363DF">
        <w:rPr>
          <w:b/>
        </w:rPr>
        <w:t>StringFormatPattern:</w:t>
      </w:r>
      <w:r>
        <w:t xml:space="preserve"> to parse the formatted strings.</w:t>
      </w:r>
    </w:p>
    <w:p w14:paraId="67353281" w14:textId="77777777" w:rsidR="0092001D" w:rsidRDefault="0092001D" w:rsidP="0092001D">
      <w:pPr>
        <w:pStyle w:val="ListParagraph"/>
        <w:numPr>
          <w:ilvl w:val="0"/>
          <w:numId w:val="22"/>
        </w:numPr>
      </w:pPr>
      <w:r w:rsidRPr="00930E49">
        <w:rPr>
          <w:b/>
        </w:rPr>
        <w:t>XmlTool:</w:t>
      </w:r>
      <w:r>
        <w:t xml:space="preserve"> manage Xml element creation and query.</w:t>
      </w:r>
    </w:p>
    <w:p w14:paraId="7EDF6570" w14:textId="6DA2E015" w:rsidR="0092001D" w:rsidRDefault="00F73B9A" w:rsidP="0092001D">
      <w:pPr>
        <w:pStyle w:val="ListParagraph"/>
        <w:numPr>
          <w:ilvl w:val="0"/>
          <w:numId w:val="22"/>
        </w:numPr>
      </w:pPr>
      <w:r>
        <w:rPr>
          <w:b/>
        </w:rPr>
        <w:t>Ivle</w:t>
      </w:r>
      <w:r w:rsidR="0092001D" w:rsidRPr="00930E49">
        <w:rPr>
          <w:b/>
        </w:rPr>
        <w:t xml:space="preserve">Workbin, </w:t>
      </w:r>
      <w:r>
        <w:rPr>
          <w:b/>
        </w:rPr>
        <w:t>Ivle</w:t>
      </w:r>
      <w:r w:rsidR="0092001D" w:rsidRPr="00930E49">
        <w:rPr>
          <w:b/>
        </w:rPr>
        <w:t>W</w:t>
      </w:r>
      <w:r>
        <w:rPr>
          <w:b/>
        </w:rPr>
        <w:t>orkbin</w:t>
      </w:r>
      <w:r w:rsidR="0092001D" w:rsidRPr="00930E49">
        <w:rPr>
          <w:b/>
        </w:rPr>
        <w:t xml:space="preserve">Folder, </w:t>
      </w:r>
      <w:r>
        <w:rPr>
          <w:b/>
        </w:rPr>
        <w:t>Ivle</w:t>
      </w:r>
      <w:r w:rsidR="0092001D" w:rsidRPr="00930E49">
        <w:rPr>
          <w:b/>
        </w:rPr>
        <w:t>W</w:t>
      </w:r>
      <w:r>
        <w:rPr>
          <w:b/>
        </w:rPr>
        <w:t>orkbin</w:t>
      </w:r>
      <w:r w:rsidR="0092001D" w:rsidRPr="00930E49">
        <w:rPr>
          <w:b/>
        </w:rPr>
        <w:t>File:</w:t>
      </w:r>
      <w:r w:rsidR="0092001D">
        <w:t xml:space="preserve"> data structure classes for Ivle workbin, folder and file respectively.</w:t>
      </w:r>
    </w:p>
    <w:p w14:paraId="5B436D13" w14:textId="77777777" w:rsidR="00F45900" w:rsidRDefault="00F45900" w:rsidP="00182B92">
      <w:pPr>
        <w:rPr>
          <w:rFonts w:cs="Arial"/>
          <w:szCs w:val="23"/>
        </w:rPr>
      </w:pPr>
    </w:p>
    <w:p w14:paraId="44BC679D" w14:textId="77777777" w:rsidR="004F67E8" w:rsidRDefault="004F67E8" w:rsidP="00182B92">
      <w:pPr>
        <w:rPr>
          <w:rFonts w:cs="Arial"/>
          <w:szCs w:val="23"/>
        </w:rPr>
      </w:pPr>
    </w:p>
    <w:p w14:paraId="0ADFD997" w14:textId="77777777" w:rsidR="00467E26" w:rsidRPr="004F67E8" w:rsidRDefault="00467E26" w:rsidP="00467E26">
      <w:pPr>
        <w:pStyle w:val="Heading1"/>
        <w:rPr>
          <w:b w:val="0"/>
        </w:rPr>
      </w:pPr>
      <w:bookmarkStart w:id="31" w:name="_Toc259126970"/>
      <w:r>
        <w:lastRenderedPageBreak/>
        <w:t>MORE DETAILS ABOUT SYNCHRONIZATION LOGIC</w:t>
      </w:r>
      <w:bookmarkEnd w:id="31"/>
    </w:p>
    <w:p w14:paraId="48AB2A61" w14:textId="77777777" w:rsidR="00471A62" w:rsidRDefault="004F67E8" w:rsidP="00182B92">
      <w:pPr>
        <w:rPr>
          <w:rFonts w:cs="Arial"/>
          <w:szCs w:val="23"/>
        </w:rPr>
      </w:pPr>
      <w:r>
        <w:rPr>
          <w:rFonts w:cs="Arial"/>
          <w:szCs w:val="23"/>
        </w:rPr>
        <w:t>Our synchronization logic (</w:t>
      </w:r>
      <w:r w:rsidRPr="00A2603A">
        <w:rPr>
          <w:rFonts w:cs="Arial"/>
          <w:b/>
          <w:szCs w:val="23"/>
        </w:rPr>
        <w:t>Detector</w:t>
      </w:r>
      <w:r>
        <w:rPr>
          <w:rFonts w:cs="Arial"/>
          <w:szCs w:val="23"/>
        </w:rPr>
        <w:t xml:space="preserve"> and </w:t>
      </w:r>
      <w:r w:rsidRPr="00A2603A">
        <w:rPr>
          <w:rFonts w:cs="Arial"/>
          <w:b/>
          <w:szCs w:val="23"/>
        </w:rPr>
        <w:t>Reconciler</w:t>
      </w:r>
      <w:r>
        <w:rPr>
          <w:rFonts w:cs="Arial"/>
          <w:szCs w:val="23"/>
        </w:rPr>
        <w:t xml:space="preserve">) is based on </w:t>
      </w:r>
      <w:r w:rsidRPr="00E92164">
        <w:rPr>
          <w:rFonts w:cs="Arial"/>
          <w:b/>
          <w:szCs w:val="23"/>
        </w:rPr>
        <w:t>status</w:t>
      </w:r>
      <w:r>
        <w:rPr>
          <w:rFonts w:cs="Arial"/>
          <w:szCs w:val="23"/>
        </w:rPr>
        <w:t xml:space="preserve"> of each fi</w:t>
      </w:r>
      <w:r w:rsidR="006F2954">
        <w:rPr>
          <w:rFonts w:cs="Arial"/>
          <w:szCs w:val="23"/>
        </w:rPr>
        <w:t>le</w:t>
      </w:r>
      <w:r>
        <w:rPr>
          <w:rFonts w:cs="Arial"/>
          <w:szCs w:val="23"/>
        </w:rPr>
        <w:t xml:space="preserve"> from the last synchronization.</w:t>
      </w:r>
      <w:r w:rsidR="00E92164">
        <w:rPr>
          <w:rFonts w:cs="Arial"/>
          <w:szCs w:val="23"/>
        </w:rPr>
        <w:t xml:space="preserve"> That status is detected by </w:t>
      </w:r>
      <w:r w:rsidR="00E92164" w:rsidRPr="00A2603A">
        <w:rPr>
          <w:rFonts w:cs="Arial"/>
          <w:b/>
          <w:szCs w:val="23"/>
        </w:rPr>
        <w:t>Detector</w:t>
      </w:r>
      <w:r w:rsidR="00E92164">
        <w:rPr>
          <w:rFonts w:cs="Arial"/>
          <w:szCs w:val="23"/>
        </w:rPr>
        <w:t xml:space="preserve"> and </w:t>
      </w:r>
      <w:r w:rsidR="00E92164" w:rsidRPr="00A2603A">
        <w:rPr>
          <w:rFonts w:cs="Arial"/>
          <w:b/>
          <w:szCs w:val="23"/>
        </w:rPr>
        <w:t>Reconciler</w:t>
      </w:r>
      <w:r w:rsidR="00E92164">
        <w:rPr>
          <w:rFonts w:cs="Arial"/>
          <w:szCs w:val="23"/>
        </w:rPr>
        <w:t xml:space="preserve"> performs corresponding actions for each status.</w:t>
      </w:r>
      <w:r w:rsidR="00D14EEB">
        <w:rPr>
          <w:rFonts w:cs="Arial"/>
          <w:szCs w:val="23"/>
        </w:rPr>
        <w:t xml:space="preserve"> Our implementation has 5 </w:t>
      </w:r>
      <w:r w:rsidR="00D14EEB" w:rsidRPr="00D14EEB">
        <w:rPr>
          <w:rFonts w:cs="Arial"/>
          <w:b/>
          <w:szCs w:val="23"/>
        </w:rPr>
        <w:t>statuses</w:t>
      </w:r>
      <w:r w:rsidR="006F2954">
        <w:rPr>
          <w:rFonts w:cs="Arial"/>
          <w:szCs w:val="23"/>
        </w:rPr>
        <w:t xml:space="preserve"> for a file</w:t>
      </w:r>
      <w:r w:rsidR="00D14EEB">
        <w:rPr>
          <w:rFonts w:cs="Arial"/>
          <w:szCs w:val="23"/>
        </w:rPr>
        <w:t>:</w:t>
      </w:r>
      <w:r w:rsidR="006F2954">
        <w:rPr>
          <w:rFonts w:cs="Arial"/>
          <w:szCs w:val="23"/>
        </w:rPr>
        <w:t xml:space="preserve"> </w:t>
      </w:r>
      <w:r w:rsidR="006F2954" w:rsidRPr="00281C08">
        <w:rPr>
          <w:rFonts w:cs="Arial"/>
          <w:b/>
          <w:szCs w:val="23"/>
        </w:rPr>
        <w:t>No-change</w:t>
      </w:r>
      <w:r w:rsidR="006F2954">
        <w:rPr>
          <w:rFonts w:cs="Arial"/>
          <w:szCs w:val="23"/>
        </w:rPr>
        <w:t xml:space="preserve"> (the file is not changed since the last sync), </w:t>
      </w:r>
      <w:r w:rsidR="006F2954" w:rsidRPr="00281C08">
        <w:rPr>
          <w:rFonts w:cs="Arial"/>
          <w:b/>
          <w:szCs w:val="23"/>
        </w:rPr>
        <w:t>New</w:t>
      </w:r>
      <w:r w:rsidR="006F2954">
        <w:rPr>
          <w:rFonts w:cs="Arial"/>
          <w:szCs w:val="23"/>
        </w:rPr>
        <w:t xml:space="preserve"> (the file did not exist in the last sync), </w:t>
      </w:r>
      <w:r w:rsidR="006F2954" w:rsidRPr="00281C08">
        <w:rPr>
          <w:rFonts w:cs="Arial"/>
          <w:b/>
          <w:szCs w:val="23"/>
        </w:rPr>
        <w:t>Updated</w:t>
      </w:r>
      <w:r w:rsidR="006F2954">
        <w:rPr>
          <w:rFonts w:cs="Arial"/>
          <w:szCs w:val="23"/>
        </w:rPr>
        <w:t xml:space="preserve"> (the content of the file is modified since the last sync), </w:t>
      </w:r>
      <w:r w:rsidR="006F2954" w:rsidRPr="00281C08">
        <w:rPr>
          <w:rFonts w:cs="Arial"/>
          <w:b/>
          <w:szCs w:val="23"/>
        </w:rPr>
        <w:t>Deleted</w:t>
      </w:r>
      <w:r w:rsidR="006F2954">
        <w:rPr>
          <w:rFonts w:cs="Arial"/>
          <w:szCs w:val="23"/>
        </w:rPr>
        <w:t xml:space="preserve"> (the file existed in the last sync but now has been deleted), </w:t>
      </w:r>
      <w:r w:rsidR="006F2954" w:rsidRPr="00281C08">
        <w:rPr>
          <w:rFonts w:cs="Arial"/>
          <w:b/>
          <w:szCs w:val="23"/>
        </w:rPr>
        <w:t>Not-exist</w:t>
      </w:r>
      <w:r w:rsidR="006F2954">
        <w:rPr>
          <w:rFonts w:cs="Arial"/>
          <w:szCs w:val="23"/>
        </w:rPr>
        <w:t xml:space="preserve"> (the file did not exist in the last sync and does not exist now)</w:t>
      </w:r>
      <w:r w:rsidR="00281C08">
        <w:rPr>
          <w:rFonts w:cs="Arial"/>
          <w:szCs w:val="23"/>
        </w:rPr>
        <w:t xml:space="preserve">. </w:t>
      </w:r>
    </w:p>
    <w:p w14:paraId="6985B1BD" w14:textId="77777777" w:rsidR="00471A62" w:rsidRDefault="00471A62" w:rsidP="00182B92">
      <w:pPr>
        <w:rPr>
          <w:rFonts w:cs="Arial"/>
          <w:szCs w:val="23"/>
        </w:rPr>
      </w:pPr>
    </w:p>
    <w:p w14:paraId="49008C15" w14:textId="77777777" w:rsidR="00471A62" w:rsidRDefault="0022478E" w:rsidP="00182B92">
      <w:pPr>
        <w:rPr>
          <w:rFonts w:cs="Arial"/>
          <w:szCs w:val="23"/>
        </w:rPr>
      </w:pPr>
      <w:r>
        <w:rPr>
          <w:rFonts w:cs="Arial"/>
          <w:szCs w:val="23"/>
        </w:rPr>
        <w:t>We consider</w:t>
      </w:r>
      <w:r w:rsidR="00281C08">
        <w:rPr>
          <w:rFonts w:cs="Arial"/>
          <w:szCs w:val="23"/>
        </w:rPr>
        <w:t xml:space="preserve"> the scenario when two folders on two computers are synced via the USB medium</w:t>
      </w:r>
      <w:r>
        <w:rPr>
          <w:rFonts w:cs="Arial"/>
          <w:szCs w:val="23"/>
        </w:rPr>
        <w:t>. If we use one-way synchronization, the destination folder will be the same as source</w:t>
      </w:r>
      <w:r w:rsidR="00471A62">
        <w:rPr>
          <w:rFonts w:cs="Arial"/>
          <w:szCs w:val="23"/>
        </w:rPr>
        <w:t xml:space="preserve"> </w:t>
      </w:r>
      <w:r w:rsidR="006E7B17">
        <w:rPr>
          <w:rFonts w:cs="Arial"/>
          <w:szCs w:val="23"/>
        </w:rPr>
        <w:t xml:space="preserve">folder after they are synced, which is simple. For two-way synchronization, </w:t>
      </w:r>
      <w:r w:rsidR="00871864">
        <w:rPr>
          <w:rFonts w:cs="Arial"/>
          <w:szCs w:val="23"/>
        </w:rPr>
        <w:t xml:space="preserve">if there are </w:t>
      </w:r>
      <w:r w:rsidR="00871864" w:rsidRPr="00871864">
        <w:rPr>
          <w:rFonts w:cs="Arial"/>
          <w:b/>
          <w:szCs w:val="23"/>
        </w:rPr>
        <w:t>New</w:t>
      </w:r>
      <w:r w:rsidR="006E7B17">
        <w:rPr>
          <w:rFonts w:cs="Arial"/>
          <w:szCs w:val="23"/>
        </w:rPr>
        <w:t xml:space="preserve"> files in one of the two folders, we</w:t>
      </w:r>
      <w:r w:rsidR="00993E58">
        <w:rPr>
          <w:rFonts w:cs="Arial"/>
          <w:szCs w:val="23"/>
        </w:rPr>
        <w:t xml:space="preserve"> </w:t>
      </w:r>
      <w:r w:rsidR="00871864">
        <w:rPr>
          <w:rFonts w:cs="Arial"/>
          <w:szCs w:val="23"/>
        </w:rPr>
        <w:t xml:space="preserve">simply </w:t>
      </w:r>
      <w:r w:rsidR="00B334A4">
        <w:rPr>
          <w:rFonts w:cs="Arial"/>
          <w:szCs w:val="23"/>
        </w:rPr>
        <w:t>copy them to the other folder</w:t>
      </w:r>
      <w:r w:rsidR="00993E58">
        <w:rPr>
          <w:rFonts w:cs="Arial"/>
          <w:szCs w:val="23"/>
        </w:rPr>
        <w:t xml:space="preserve">. If </w:t>
      </w:r>
      <w:r w:rsidR="00E6404C">
        <w:rPr>
          <w:rFonts w:cs="Arial"/>
          <w:szCs w:val="23"/>
        </w:rPr>
        <w:t>a</w:t>
      </w:r>
      <w:r w:rsidR="00563A3D">
        <w:rPr>
          <w:rFonts w:cs="Arial"/>
          <w:szCs w:val="23"/>
        </w:rPr>
        <w:t xml:space="preserve"> file’s </w:t>
      </w:r>
      <w:r w:rsidR="00E6404C">
        <w:rPr>
          <w:rFonts w:cs="Arial"/>
          <w:szCs w:val="23"/>
        </w:rPr>
        <w:t xml:space="preserve">status in one folder is </w:t>
      </w:r>
      <w:r w:rsidR="00471A62" w:rsidRPr="00471A62">
        <w:rPr>
          <w:rFonts w:cs="Arial"/>
          <w:b/>
          <w:szCs w:val="23"/>
        </w:rPr>
        <w:t>U</w:t>
      </w:r>
      <w:r w:rsidR="00E6404C" w:rsidRPr="00D54CB0">
        <w:rPr>
          <w:rFonts w:cs="Arial"/>
          <w:b/>
          <w:szCs w:val="23"/>
        </w:rPr>
        <w:t>pdated/Deleted</w:t>
      </w:r>
      <w:r w:rsidR="00E6404C">
        <w:rPr>
          <w:rFonts w:cs="Arial"/>
          <w:szCs w:val="23"/>
        </w:rPr>
        <w:t xml:space="preserve"> and </w:t>
      </w:r>
      <w:r w:rsidR="00563A3D" w:rsidRPr="00563A3D">
        <w:rPr>
          <w:rFonts w:cs="Arial"/>
          <w:b/>
          <w:szCs w:val="23"/>
        </w:rPr>
        <w:t>No-change</w:t>
      </w:r>
      <w:r w:rsidR="00E6404C">
        <w:rPr>
          <w:rFonts w:cs="Arial"/>
          <w:szCs w:val="23"/>
        </w:rPr>
        <w:t xml:space="preserve"> in other folder, we updated/delete in other folder accordingly.</w:t>
      </w:r>
      <w:r w:rsidR="00563A3D">
        <w:rPr>
          <w:rFonts w:cs="Arial"/>
          <w:szCs w:val="23"/>
        </w:rPr>
        <w:t xml:space="preserve"> </w:t>
      </w:r>
    </w:p>
    <w:p w14:paraId="350AD51A" w14:textId="77777777" w:rsidR="00471A62" w:rsidRDefault="00471A62" w:rsidP="00182B92">
      <w:pPr>
        <w:rPr>
          <w:rFonts w:cs="Arial"/>
          <w:szCs w:val="23"/>
        </w:rPr>
      </w:pPr>
    </w:p>
    <w:p w14:paraId="7B9E0741" w14:textId="77777777" w:rsidR="006F2954" w:rsidRPr="00D13978" w:rsidRDefault="00563A3D" w:rsidP="00182B92">
      <w:pPr>
        <w:rPr>
          <w:rFonts w:cs="Arial"/>
          <w:szCs w:val="23"/>
        </w:rPr>
      </w:pPr>
      <w:r>
        <w:rPr>
          <w:rFonts w:cs="Arial"/>
          <w:szCs w:val="23"/>
        </w:rPr>
        <w:t xml:space="preserve">What if a file’s status is both </w:t>
      </w:r>
      <w:r w:rsidRPr="00D13978">
        <w:rPr>
          <w:rFonts w:cs="Arial"/>
          <w:b/>
          <w:szCs w:val="23"/>
        </w:rPr>
        <w:t>Updated</w:t>
      </w:r>
      <w:r>
        <w:rPr>
          <w:rFonts w:cs="Arial"/>
          <w:szCs w:val="23"/>
        </w:rPr>
        <w:t xml:space="preserve"> in two </w:t>
      </w:r>
      <w:r w:rsidR="00D13978">
        <w:rPr>
          <w:rFonts w:cs="Arial"/>
          <w:szCs w:val="23"/>
        </w:rPr>
        <w:t xml:space="preserve">folders? Or </w:t>
      </w:r>
      <w:r w:rsidR="00D13978" w:rsidRPr="00D13978">
        <w:rPr>
          <w:rFonts w:cs="Arial"/>
          <w:b/>
          <w:szCs w:val="23"/>
        </w:rPr>
        <w:t>Updated</w:t>
      </w:r>
      <w:r w:rsidR="00D13978">
        <w:rPr>
          <w:rFonts w:cs="Arial"/>
          <w:szCs w:val="23"/>
        </w:rPr>
        <w:t xml:space="preserve"> in one folder and </w:t>
      </w:r>
      <w:r w:rsidR="00D13978" w:rsidRPr="00D13978">
        <w:rPr>
          <w:rFonts w:cs="Arial"/>
          <w:b/>
          <w:szCs w:val="23"/>
        </w:rPr>
        <w:t>Deleted</w:t>
      </w:r>
      <w:r w:rsidR="00D13978">
        <w:rPr>
          <w:rFonts w:cs="Arial"/>
          <w:szCs w:val="23"/>
        </w:rPr>
        <w:t xml:space="preserve"> in other folder? In the case when the file is both </w:t>
      </w:r>
      <w:r w:rsidR="00D13978" w:rsidRPr="00D13978">
        <w:rPr>
          <w:rFonts w:cs="Arial"/>
          <w:b/>
          <w:szCs w:val="23"/>
        </w:rPr>
        <w:t>Updated</w:t>
      </w:r>
      <w:r w:rsidR="00D13978">
        <w:rPr>
          <w:rFonts w:cs="Arial"/>
          <w:b/>
          <w:szCs w:val="23"/>
        </w:rPr>
        <w:t xml:space="preserve">, </w:t>
      </w:r>
      <w:r w:rsidR="00D13978">
        <w:rPr>
          <w:rFonts w:cs="Arial"/>
          <w:szCs w:val="23"/>
        </w:rPr>
        <w:t xml:space="preserve">we choose the one </w:t>
      </w:r>
      <w:r w:rsidR="00D13978" w:rsidRPr="0046238B">
        <w:rPr>
          <w:rFonts w:cs="Arial"/>
          <w:b/>
          <w:szCs w:val="23"/>
        </w:rPr>
        <w:t>modified later</w:t>
      </w:r>
      <w:r w:rsidR="00D13978">
        <w:rPr>
          <w:rFonts w:cs="Arial"/>
          <w:szCs w:val="23"/>
        </w:rPr>
        <w:t xml:space="preserve"> to overwrite the other one.</w:t>
      </w:r>
      <w:r w:rsidR="0046238B">
        <w:rPr>
          <w:rFonts w:cs="Arial"/>
          <w:szCs w:val="23"/>
        </w:rPr>
        <w:t xml:space="preserve"> In the case when the file is </w:t>
      </w:r>
      <w:r w:rsidR="0046238B" w:rsidRPr="0046238B">
        <w:rPr>
          <w:rFonts w:cs="Arial"/>
          <w:b/>
          <w:szCs w:val="23"/>
        </w:rPr>
        <w:t>Updated</w:t>
      </w:r>
      <w:r w:rsidR="0046238B">
        <w:rPr>
          <w:rFonts w:cs="Arial"/>
          <w:szCs w:val="23"/>
        </w:rPr>
        <w:t xml:space="preserve"> in one folder and </w:t>
      </w:r>
      <w:r w:rsidR="0046238B" w:rsidRPr="0046238B">
        <w:rPr>
          <w:rFonts w:cs="Arial"/>
          <w:b/>
          <w:szCs w:val="23"/>
        </w:rPr>
        <w:t>Deleted</w:t>
      </w:r>
      <w:r w:rsidR="0046238B">
        <w:rPr>
          <w:rFonts w:cs="Arial"/>
          <w:szCs w:val="23"/>
        </w:rPr>
        <w:t xml:space="preserve"> in other folder, we restore the </w:t>
      </w:r>
      <w:r w:rsidR="0046238B" w:rsidRPr="0046238B">
        <w:rPr>
          <w:rFonts w:cs="Arial"/>
          <w:b/>
          <w:szCs w:val="23"/>
        </w:rPr>
        <w:t>Deleted</w:t>
      </w:r>
      <w:r w:rsidR="0046238B">
        <w:rPr>
          <w:rFonts w:cs="Arial"/>
          <w:szCs w:val="23"/>
        </w:rPr>
        <w:t xml:space="preserve"> one for safety.</w:t>
      </w:r>
    </w:p>
    <w:p w14:paraId="78894D62" w14:textId="77777777" w:rsidR="00467E26" w:rsidRDefault="00467E26" w:rsidP="00A40B09">
      <w:pPr>
        <w:pStyle w:val="ListParagraph"/>
        <w:ind w:left="1440"/>
        <w:rPr>
          <w:rFonts w:cs="Arial"/>
          <w:szCs w:val="23"/>
        </w:rPr>
      </w:pPr>
    </w:p>
    <w:p w14:paraId="466AA3B5" w14:textId="77777777" w:rsidR="00B733CA" w:rsidRPr="00A440C4" w:rsidRDefault="00B733CA" w:rsidP="00B733CA">
      <w:pPr>
        <w:pStyle w:val="Heading1"/>
      </w:pPr>
      <w:bookmarkStart w:id="32" w:name="_Toc259126971"/>
      <w:r>
        <w:t xml:space="preserve">MORE DETAILS ABOUT </w:t>
      </w:r>
      <w:r w:rsidR="00E81C61">
        <w:t>FILTER</w:t>
      </w:r>
      <w:r w:rsidR="00622A67">
        <w:t xml:space="preserve"> IMPLEMENTATION</w:t>
      </w:r>
      <w:bookmarkEnd w:id="32"/>
    </w:p>
    <w:p w14:paraId="04174161" w14:textId="77777777" w:rsidR="00B733CA" w:rsidRDefault="00E81C61" w:rsidP="00B733CA">
      <w:pPr>
        <w:pStyle w:val="ListParagraph"/>
        <w:ind w:left="0"/>
        <w:rPr>
          <w:rFonts w:cs="Arial"/>
          <w:szCs w:val="23"/>
        </w:rPr>
      </w:pPr>
      <w:r w:rsidRPr="00AA286C">
        <w:rPr>
          <w:rFonts w:cs="Arial"/>
          <w:b/>
          <w:szCs w:val="23"/>
        </w:rPr>
        <w:t>NETS</w:t>
      </w:r>
      <w:r>
        <w:rPr>
          <w:rFonts w:cs="Arial"/>
          <w:szCs w:val="23"/>
        </w:rPr>
        <w:t xml:space="preserve"> allows user </w:t>
      </w:r>
      <w:r w:rsidR="00B733CA">
        <w:rPr>
          <w:rFonts w:cs="Arial"/>
          <w:szCs w:val="23"/>
        </w:rPr>
        <w:t>to include and exclude certain file</w:t>
      </w:r>
      <w:r w:rsidR="0051575F">
        <w:rPr>
          <w:rFonts w:cs="Arial"/>
          <w:szCs w:val="23"/>
        </w:rPr>
        <w:t>s</w:t>
      </w:r>
      <w:r w:rsidR="00B733CA">
        <w:rPr>
          <w:rFonts w:cs="Arial"/>
          <w:szCs w:val="23"/>
        </w:rPr>
        <w:t xml:space="preserve"> in the synchronization</w:t>
      </w:r>
      <w:r w:rsidR="004F6CFC">
        <w:rPr>
          <w:rFonts w:cs="Arial"/>
          <w:szCs w:val="23"/>
        </w:rPr>
        <w:t xml:space="preserve"> by specifying patterns of their names</w:t>
      </w:r>
      <w:r w:rsidR="00B733CA">
        <w:rPr>
          <w:rFonts w:cs="Arial"/>
          <w:szCs w:val="23"/>
        </w:rPr>
        <w:t xml:space="preserve">. </w:t>
      </w:r>
      <w:r>
        <w:rPr>
          <w:rFonts w:cs="Arial"/>
          <w:szCs w:val="23"/>
        </w:rPr>
        <w:t xml:space="preserve">Exclude always has higher priority than include. If a file is both included and excluded, it will be excluded. </w:t>
      </w:r>
    </w:p>
    <w:p w14:paraId="0B33EBED" w14:textId="77777777" w:rsidR="00D94E5E" w:rsidRDefault="00D94E5E" w:rsidP="00B733CA">
      <w:pPr>
        <w:pStyle w:val="ListParagraph"/>
        <w:ind w:left="0"/>
        <w:rPr>
          <w:rFonts w:cs="Arial"/>
          <w:szCs w:val="23"/>
        </w:rPr>
      </w:pPr>
    </w:p>
    <w:p w14:paraId="61EE93B9" w14:textId="77777777" w:rsidR="00D94E5E" w:rsidRDefault="00940099" w:rsidP="00B733CA">
      <w:pPr>
        <w:pStyle w:val="ListParagraph"/>
        <w:ind w:left="0"/>
        <w:rPr>
          <w:rFonts w:cs="Arial"/>
          <w:szCs w:val="23"/>
        </w:rPr>
      </w:pPr>
      <w:r>
        <w:rPr>
          <w:rFonts w:cs="Arial"/>
          <w:szCs w:val="23"/>
        </w:rPr>
        <w:t>Only wildcard * is supported in</w:t>
      </w:r>
      <w:r w:rsidR="00D94E5E">
        <w:rPr>
          <w:rFonts w:cs="Arial"/>
          <w:szCs w:val="23"/>
        </w:rPr>
        <w:t xml:space="preserve"> file name patterns</w:t>
      </w:r>
      <w:r>
        <w:rPr>
          <w:rFonts w:cs="Arial"/>
          <w:szCs w:val="23"/>
        </w:rPr>
        <w:t xml:space="preserve"> to specify no character, one or more character</w:t>
      </w:r>
      <w:r w:rsidR="00D94E5E">
        <w:rPr>
          <w:rFonts w:cs="Arial"/>
          <w:szCs w:val="23"/>
        </w:rPr>
        <w:t xml:space="preserve">. </w:t>
      </w:r>
      <w:r w:rsidR="00636506">
        <w:rPr>
          <w:rFonts w:cs="Arial"/>
          <w:szCs w:val="23"/>
        </w:rPr>
        <w:t xml:space="preserve">For example, if we user excludes *cs3215*.pdf, the following files will be excluded: cs3215Lecture01.pdf, cs3215.pdf, cs3215.pdf.doc, etc. </w:t>
      </w:r>
    </w:p>
    <w:p w14:paraId="18A61BFE" w14:textId="77777777" w:rsidR="00471A62" w:rsidRDefault="00471A62" w:rsidP="00B733CA">
      <w:pPr>
        <w:pStyle w:val="ListParagraph"/>
        <w:ind w:left="0"/>
        <w:rPr>
          <w:rFonts w:cs="Arial"/>
          <w:szCs w:val="23"/>
        </w:rPr>
      </w:pPr>
    </w:p>
    <w:p w14:paraId="274E1CC5" w14:textId="2CA23A2F" w:rsidR="00516DFF" w:rsidRPr="005A48A8" w:rsidRDefault="00E20C0D" w:rsidP="005A48A8">
      <w:pPr>
        <w:pStyle w:val="ListParagraph"/>
        <w:ind w:left="0"/>
        <w:rPr>
          <w:rFonts w:cs="Arial"/>
          <w:szCs w:val="23"/>
        </w:rPr>
      </w:pPr>
      <w:r>
        <w:rPr>
          <w:rFonts w:cs="Arial"/>
          <w:szCs w:val="23"/>
        </w:rPr>
        <w:t xml:space="preserve">File Filter is handled by class </w:t>
      </w:r>
      <w:r w:rsidRPr="00E20C0D">
        <w:rPr>
          <w:rFonts w:cs="Arial"/>
          <w:b/>
          <w:szCs w:val="23"/>
        </w:rPr>
        <w:t>FilterPattern</w:t>
      </w:r>
      <w:r>
        <w:rPr>
          <w:rFonts w:cs="Arial"/>
          <w:szCs w:val="23"/>
        </w:rPr>
        <w:t xml:space="preserve">. It provides one public static method </w:t>
      </w:r>
      <w:r w:rsidRPr="00E20C0D">
        <w:rPr>
          <w:rFonts w:cs="Arial"/>
          <w:b/>
          <w:szCs w:val="23"/>
        </w:rPr>
        <w:t>IsExcluded(filename)</w:t>
      </w:r>
      <w:r>
        <w:rPr>
          <w:rFonts w:cs="Arial"/>
          <w:szCs w:val="23"/>
        </w:rPr>
        <w:t xml:space="preserve">. A file is said to be excluded if </w:t>
      </w:r>
      <w:r w:rsidR="006E44A2">
        <w:rPr>
          <w:rFonts w:cs="Arial"/>
          <w:szCs w:val="23"/>
        </w:rPr>
        <w:t xml:space="preserve">its name matches </w:t>
      </w:r>
      <w:r w:rsidR="006E44A2" w:rsidRPr="00AA286C">
        <w:rPr>
          <w:rFonts w:cs="Arial"/>
          <w:b/>
          <w:szCs w:val="23"/>
        </w:rPr>
        <w:t>Exclude Pattern</w:t>
      </w:r>
      <w:r w:rsidR="006E44A2">
        <w:rPr>
          <w:rFonts w:cs="Arial"/>
          <w:szCs w:val="23"/>
        </w:rPr>
        <w:t xml:space="preserve"> or its name does not match </w:t>
      </w:r>
      <w:r w:rsidR="006E44A2" w:rsidRPr="00AA286C">
        <w:rPr>
          <w:rFonts w:cs="Arial"/>
          <w:b/>
          <w:szCs w:val="23"/>
        </w:rPr>
        <w:t>Include Pattern</w:t>
      </w:r>
      <w:r w:rsidR="006E44A2">
        <w:rPr>
          <w:rFonts w:cs="Arial"/>
          <w:szCs w:val="23"/>
        </w:rPr>
        <w:t>.</w:t>
      </w:r>
      <w:r w:rsidR="00CA4AEF">
        <w:rPr>
          <w:rFonts w:cs="Arial"/>
          <w:szCs w:val="23"/>
        </w:rPr>
        <w:t xml:space="preserve"> </w:t>
      </w:r>
      <w:r w:rsidR="00CA4AEF" w:rsidRPr="00AA286C">
        <w:rPr>
          <w:rFonts w:cs="Arial"/>
          <w:b/>
          <w:szCs w:val="23"/>
        </w:rPr>
        <w:t>Exclude Pattern</w:t>
      </w:r>
      <w:r w:rsidR="00CA4AEF">
        <w:rPr>
          <w:rFonts w:cs="Arial"/>
          <w:szCs w:val="23"/>
        </w:rPr>
        <w:t xml:space="preserve"> is empty means no file is excluded. </w:t>
      </w:r>
      <w:r w:rsidR="00CA4AEF" w:rsidRPr="00AA286C">
        <w:rPr>
          <w:rFonts w:cs="Arial"/>
          <w:b/>
          <w:szCs w:val="23"/>
        </w:rPr>
        <w:t>Include Pattern</w:t>
      </w:r>
      <w:r w:rsidR="00CA4AEF">
        <w:rPr>
          <w:rFonts w:cs="Arial"/>
          <w:szCs w:val="23"/>
        </w:rPr>
        <w:t xml:space="preserve"> is empty means all files are included.</w:t>
      </w:r>
    </w:p>
    <w:sectPr w:rsidR="00516DFF" w:rsidRPr="005A48A8" w:rsidSect="0039102C">
      <w:headerReference w:type="default" r:id="rId19"/>
      <w:footerReference w:type="default" r:id="rId20"/>
      <w:pgSz w:w="12240" w:h="15840" w:code="1"/>
      <w:pgMar w:top="1440" w:right="1354" w:bottom="1440" w:left="12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495654" w14:textId="77777777" w:rsidR="00CC5191" w:rsidRDefault="00CC5191">
      <w:r>
        <w:separator/>
      </w:r>
    </w:p>
    <w:p w14:paraId="29819BED" w14:textId="77777777" w:rsidR="00CC5191" w:rsidRDefault="00CC5191"/>
    <w:p w14:paraId="6C478A8B" w14:textId="77777777" w:rsidR="00CC5191" w:rsidRDefault="00CC5191" w:rsidP="00844249"/>
  </w:endnote>
  <w:endnote w:type="continuationSeparator" w:id="0">
    <w:p w14:paraId="4398A992" w14:textId="77777777" w:rsidR="00CC5191" w:rsidRDefault="00CC5191">
      <w:r>
        <w:continuationSeparator/>
      </w:r>
    </w:p>
    <w:p w14:paraId="52AE2F16" w14:textId="77777777" w:rsidR="00CC5191" w:rsidRDefault="00CC5191"/>
    <w:p w14:paraId="7F515227" w14:textId="77777777" w:rsidR="00CC5191" w:rsidRDefault="00CC5191" w:rsidP="008442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DE0F10" w14:textId="77777777" w:rsidR="00910C47" w:rsidRPr="00975B7A" w:rsidRDefault="00910C47" w:rsidP="00975B7A">
    <w:pPr>
      <w:pStyle w:val="Footer"/>
      <w:jc w:val="center"/>
      <w:rPr>
        <w:rFonts w:ascii="Segoe UI" w:hAnsi="Segoe UI" w:cs="Segoe UI"/>
        <w:sz w:val="20"/>
        <w:szCs w:val="20"/>
      </w:rPr>
    </w:pPr>
  </w:p>
  <w:p w14:paraId="01F48C4B" w14:textId="77777777" w:rsidR="00910C47" w:rsidRPr="00975B7A" w:rsidRDefault="00910C47" w:rsidP="00414959">
    <w:pPr>
      <w:pStyle w:val="Footer"/>
      <w:pBdr>
        <w:bottom w:val="single" w:sz="8" w:space="1" w:color="17375E" w:themeColor="text2" w:themeShade="BF"/>
      </w:pBdr>
      <w:jc w:val="center"/>
      <w:rPr>
        <w:rFonts w:ascii="Segoe UI" w:hAnsi="Segoe UI" w:cs="Segoe UI"/>
        <w:sz w:val="16"/>
      </w:rPr>
    </w:pPr>
    <w:r w:rsidRPr="00975B7A">
      <w:rPr>
        <w:rFonts w:ascii="Segoe UI" w:hAnsi="Segoe UI" w:cs="Segoe UI"/>
        <w:sz w:val="16"/>
      </w:rPr>
      <w:t xml:space="preserve">Page </w:t>
    </w:r>
    <w:r w:rsidRPr="00975B7A">
      <w:rPr>
        <w:rFonts w:ascii="Segoe UI" w:hAnsi="Segoe UI" w:cs="Segoe UI"/>
        <w:sz w:val="16"/>
      </w:rPr>
      <w:fldChar w:fldCharType="begin"/>
    </w:r>
    <w:r w:rsidRPr="00975B7A">
      <w:rPr>
        <w:rFonts w:ascii="Segoe UI" w:hAnsi="Segoe UI" w:cs="Segoe UI"/>
        <w:sz w:val="16"/>
      </w:rPr>
      <w:instrText xml:space="preserve"> PAGE   \* MERGEFORMAT </w:instrText>
    </w:r>
    <w:r w:rsidRPr="00975B7A">
      <w:rPr>
        <w:rFonts w:ascii="Segoe UI" w:hAnsi="Segoe UI" w:cs="Segoe UI"/>
        <w:sz w:val="16"/>
      </w:rPr>
      <w:fldChar w:fldCharType="separate"/>
    </w:r>
    <w:r w:rsidR="008A70BE">
      <w:rPr>
        <w:rFonts w:ascii="Segoe UI" w:hAnsi="Segoe UI" w:cs="Segoe UI"/>
        <w:noProof/>
        <w:sz w:val="16"/>
      </w:rPr>
      <w:t>3</w:t>
    </w:r>
    <w:r w:rsidRPr="00975B7A">
      <w:rPr>
        <w:rFonts w:ascii="Segoe UI" w:hAnsi="Segoe UI" w:cs="Segoe UI"/>
        <w:sz w:val="16"/>
      </w:rPr>
      <w:fldChar w:fldCharType="end"/>
    </w:r>
  </w:p>
  <w:p w14:paraId="1DB6C48F" w14:textId="77777777" w:rsidR="00910C47" w:rsidRPr="00414959" w:rsidRDefault="00910C47" w:rsidP="00414959">
    <w:pPr>
      <w:pStyle w:val="Footer"/>
      <w:jc w:val="center"/>
      <w:rPr>
        <w:rFonts w:ascii="Segoe UI" w:hAnsi="Segoe UI" w:cs="Segoe UI"/>
        <w:sz w:val="16"/>
      </w:rPr>
    </w:pPr>
    <w:r>
      <w:rPr>
        <w:rFonts w:ascii="Segoe UI" w:hAnsi="Segoe UI" w:cs="Segoe UI"/>
        <w:sz w:val="16"/>
      </w:rPr>
      <w:t>NETS Developer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9D7F2A" w14:textId="77777777" w:rsidR="00CC5191" w:rsidRDefault="00CC5191">
      <w:r>
        <w:separator/>
      </w:r>
    </w:p>
    <w:p w14:paraId="3824452D" w14:textId="77777777" w:rsidR="00CC5191" w:rsidRDefault="00CC5191"/>
    <w:p w14:paraId="627E9DCC" w14:textId="77777777" w:rsidR="00CC5191" w:rsidRDefault="00CC5191" w:rsidP="00844249"/>
  </w:footnote>
  <w:footnote w:type="continuationSeparator" w:id="0">
    <w:p w14:paraId="5F30F42E" w14:textId="77777777" w:rsidR="00CC5191" w:rsidRDefault="00CC5191">
      <w:r>
        <w:continuationSeparator/>
      </w:r>
    </w:p>
    <w:p w14:paraId="74146AB7" w14:textId="77777777" w:rsidR="00CC5191" w:rsidRDefault="00CC5191"/>
    <w:p w14:paraId="4E4EDECC" w14:textId="77777777" w:rsidR="00CC5191" w:rsidRDefault="00CC5191" w:rsidP="0084424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E73253" w14:textId="77777777" w:rsidR="00910C47" w:rsidRPr="00D91829" w:rsidRDefault="00910C47" w:rsidP="0064384A">
    <w:pPr>
      <w:pStyle w:val="Header"/>
      <w:rPr>
        <w:rFonts w:ascii="Arial" w:hAnsi="Arial" w:cs="Arial"/>
        <w:b/>
      </w:rPr>
    </w:pPr>
    <w:r>
      <w:rPr>
        <w:rFonts w:ascii="Arial" w:hAnsi="Arial" w:cs="Arial"/>
        <w:b/>
        <w:noProof/>
        <w:lang w:eastAsia="en-US"/>
      </w:rPr>
      <w:drawing>
        <wp:inline distT="0" distB="0" distL="0" distR="0" wp14:editId="3F1F1569">
          <wp:extent cx="428625" cy="400050"/>
          <wp:effectExtent l="0" t="0" r="0" b="0"/>
          <wp:docPr id="17" name="Picture 17" descr="C:\Users\Temporary\Desktop\Temp\nets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C:\Users\Temporary\Desktop\Temp\nets3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 mc:Ignorable="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 mc:Ignorable="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  <w:r>
      <w:rPr>
        <w:rFonts w:ascii="Arial" w:hAnsi="Arial" w:cs="Arial"/>
        <w:b/>
      </w:rPr>
      <w:t>NETS – Nothing Else To Sync</w:t>
    </w:r>
  </w:p>
  <w:p w14:paraId="64829F73" w14:textId="77777777" w:rsidR="00910C47" w:rsidRDefault="00910C47"/>
  <w:p w14:paraId="022BDE04" w14:textId="77777777" w:rsidR="00910C47" w:rsidRDefault="00910C47" w:rsidP="0084424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22F12"/>
    <w:multiLevelType w:val="hybridMultilevel"/>
    <w:tmpl w:val="138E99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5D4492"/>
    <w:multiLevelType w:val="hybridMultilevel"/>
    <w:tmpl w:val="7AA21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C56568"/>
    <w:multiLevelType w:val="hybridMultilevel"/>
    <w:tmpl w:val="2014E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64693D"/>
    <w:multiLevelType w:val="hybridMultilevel"/>
    <w:tmpl w:val="41EA3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171122"/>
    <w:multiLevelType w:val="hybridMultilevel"/>
    <w:tmpl w:val="77F6880A"/>
    <w:lvl w:ilvl="0" w:tplc="494AFFDE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1D51CB4"/>
    <w:multiLevelType w:val="hybridMultilevel"/>
    <w:tmpl w:val="31CCE12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77652B"/>
    <w:multiLevelType w:val="hybridMultilevel"/>
    <w:tmpl w:val="EF5C1D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83340E"/>
    <w:multiLevelType w:val="hybridMultilevel"/>
    <w:tmpl w:val="6D9E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351284"/>
    <w:multiLevelType w:val="hybridMultilevel"/>
    <w:tmpl w:val="0108D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58E628B"/>
    <w:multiLevelType w:val="hybridMultilevel"/>
    <w:tmpl w:val="8124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E967EA"/>
    <w:multiLevelType w:val="hybridMultilevel"/>
    <w:tmpl w:val="A546E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F719E8"/>
    <w:multiLevelType w:val="hybridMultilevel"/>
    <w:tmpl w:val="2D604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22345D"/>
    <w:multiLevelType w:val="hybridMultilevel"/>
    <w:tmpl w:val="77F6880A"/>
    <w:lvl w:ilvl="0" w:tplc="494AFFDE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762698D"/>
    <w:multiLevelType w:val="hybridMultilevel"/>
    <w:tmpl w:val="4654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753B2E"/>
    <w:multiLevelType w:val="hybridMultilevel"/>
    <w:tmpl w:val="AB4CF3F0"/>
    <w:lvl w:ilvl="0" w:tplc="DC10E86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color w:val="17375E" w:themeColor="text2" w:themeShade="BF"/>
        <w:sz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DAD59C6"/>
    <w:multiLevelType w:val="hybridMultilevel"/>
    <w:tmpl w:val="6396ECE8"/>
    <w:lvl w:ilvl="0" w:tplc="3A6A3CD0">
      <w:start w:val="1"/>
      <w:numFmt w:val="bullet"/>
      <w:pStyle w:val="SectionCheckFE"/>
      <w:lvlText w:val=""/>
      <w:lvlJc w:val="left"/>
      <w:pPr>
        <w:ind w:left="360" w:hanging="360"/>
      </w:pPr>
      <w:rPr>
        <w:rFonts w:ascii="Wingdings" w:hAnsi="Wingdings" w:hint="default"/>
        <w:b/>
        <w:color w:val="C00000"/>
        <w:sz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1680310"/>
    <w:multiLevelType w:val="hybridMultilevel"/>
    <w:tmpl w:val="5E185BCC"/>
    <w:lvl w:ilvl="0" w:tplc="07A20FDA">
      <w:start w:val="1"/>
      <w:numFmt w:val="decimal"/>
      <w:pStyle w:val="TrainingDocumentNumber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4F81BD" w:themeColor="accent1"/>
        <w:sz w:val="24"/>
      </w:rPr>
    </w:lvl>
    <w:lvl w:ilvl="1" w:tplc="F2C27C54">
      <w:start w:val="1"/>
      <w:numFmt w:val="bullet"/>
      <w:pStyle w:val="TrainingDocumentKeyPoint"/>
      <w:lvlText w:val=""/>
      <w:lvlJc w:val="left"/>
      <w:pPr>
        <w:ind w:left="1440" w:hanging="360"/>
      </w:pPr>
      <w:rPr>
        <w:rFonts w:ascii="Wingdings" w:hAnsi="Wingdings" w:hint="default"/>
        <w:color w:val="auto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C92964"/>
    <w:multiLevelType w:val="hybridMultilevel"/>
    <w:tmpl w:val="38B03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6EE05EE"/>
    <w:multiLevelType w:val="hybridMultilevel"/>
    <w:tmpl w:val="7576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CB1572"/>
    <w:multiLevelType w:val="hybridMultilevel"/>
    <w:tmpl w:val="8B48CE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B9C50C2"/>
    <w:multiLevelType w:val="hybridMultilevel"/>
    <w:tmpl w:val="B61601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C702ECF"/>
    <w:multiLevelType w:val="hybridMultilevel"/>
    <w:tmpl w:val="D2465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6"/>
  </w:num>
  <w:num w:numId="4">
    <w:abstractNumId w:val="10"/>
  </w:num>
  <w:num w:numId="5">
    <w:abstractNumId w:val="13"/>
  </w:num>
  <w:num w:numId="6">
    <w:abstractNumId w:val="18"/>
  </w:num>
  <w:num w:numId="7">
    <w:abstractNumId w:val="2"/>
  </w:num>
  <w:num w:numId="8">
    <w:abstractNumId w:val="7"/>
  </w:num>
  <w:num w:numId="9">
    <w:abstractNumId w:val="4"/>
  </w:num>
  <w:num w:numId="10">
    <w:abstractNumId w:val="6"/>
  </w:num>
  <w:num w:numId="11">
    <w:abstractNumId w:val="3"/>
  </w:num>
  <w:num w:numId="12">
    <w:abstractNumId w:val="8"/>
  </w:num>
  <w:num w:numId="13">
    <w:abstractNumId w:val="21"/>
  </w:num>
  <w:num w:numId="14">
    <w:abstractNumId w:val="17"/>
  </w:num>
  <w:num w:numId="15">
    <w:abstractNumId w:val="0"/>
  </w:num>
  <w:num w:numId="16">
    <w:abstractNumId w:val="20"/>
  </w:num>
  <w:num w:numId="17">
    <w:abstractNumId w:val="19"/>
  </w:num>
  <w:num w:numId="18">
    <w:abstractNumId w:val="11"/>
  </w:num>
  <w:num w:numId="19">
    <w:abstractNumId w:val="9"/>
  </w:num>
  <w:num w:numId="20">
    <w:abstractNumId w:val="12"/>
  </w:num>
  <w:num w:numId="21">
    <w:abstractNumId w:val="5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05BA6"/>
    <w:rsid w:val="0001475D"/>
    <w:rsid w:val="000174E8"/>
    <w:rsid w:val="0003010B"/>
    <w:rsid w:val="00032DA5"/>
    <w:rsid w:val="00037334"/>
    <w:rsid w:val="000400F2"/>
    <w:rsid w:val="0004244B"/>
    <w:rsid w:val="0004553F"/>
    <w:rsid w:val="00051BD0"/>
    <w:rsid w:val="00054035"/>
    <w:rsid w:val="000545C1"/>
    <w:rsid w:val="00057E22"/>
    <w:rsid w:val="0007159A"/>
    <w:rsid w:val="00071643"/>
    <w:rsid w:val="00071EC6"/>
    <w:rsid w:val="00072D40"/>
    <w:rsid w:val="00074186"/>
    <w:rsid w:val="00074792"/>
    <w:rsid w:val="000754D7"/>
    <w:rsid w:val="00082289"/>
    <w:rsid w:val="000A73D8"/>
    <w:rsid w:val="000A78BF"/>
    <w:rsid w:val="000B034B"/>
    <w:rsid w:val="000B0F9C"/>
    <w:rsid w:val="000B2383"/>
    <w:rsid w:val="000B43F7"/>
    <w:rsid w:val="000B50A2"/>
    <w:rsid w:val="000B623A"/>
    <w:rsid w:val="000B6663"/>
    <w:rsid w:val="000D0B71"/>
    <w:rsid w:val="000D71BB"/>
    <w:rsid w:val="000F251C"/>
    <w:rsid w:val="000F3BB6"/>
    <w:rsid w:val="000F3E3A"/>
    <w:rsid w:val="000F4F92"/>
    <w:rsid w:val="000F718F"/>
    <w:rsid w:val="0010507B"/>
    <w:rsid w:val="00105F50"/>
    <w:rsid w:val="001066AB"/>
    <w:rsid w:val="00106E4E"/>
    <w:rsid w:val="0011057E"/>
    <w:rsid w:val="00112A52"/>
    <w:rsid w:val="00116DB0"/>
    <w:rsid w:val="00125015"/>
    <w:rsid w:val="001316E7"/>
    <w:rsid w:val="00137CC2"/>
    <w:rsid w:val="0014127D"/>
    <w:rsid w:val="001415CE"/>
    <w:rsid w:val="00141F2D"/>
    <w:rsid w:val="00143713"/>
    <w:rsid w:val="00145608"/>
    <w:rsid w:val="00156213"/>
    <w:rsid w:val="00156764"/>
    <w:rsid w:val="0016259A"/>
    <w:rsid w:val="001643DB"/>
    <w:rsid w:val="00170768"/>
    <w:rsid w:val="0017439C"/>
    <w:rsid w:val="001755F2"/>
    <w:rsid w:val="00175FE2"/>
    <w:rsid w:val="00182B92"/>
    <w:rsid w:val="00183305"/>
    <w:rsid w:val="00184587"/>
    <w:rsid w:val="00194D04"/>
    <w:rsid w:val="00197D31"/>
    <w:rsid w:val="001A02B1"/>
    <w:rsid w:val="001A30C8"/>
    <w:rsid w:val="001A3C8B"/>
    <w:rsid w:val="001A4D28"/>
    <w:rsid w:val="001B15F3"/>
    <w:rsid w:val="001B4708"/>
    <w:rsid w:val="001C3454"/>
    <w:rsid w:val="001C7DD5"/>
    <w:rsid w:val="001D0335"/>
    <w:rsid w:val="001E439B"/>
    <w:rsid w:val="001E5CE3"/>
    <w:rsid w:val="001F0293"/>
    <w:rsid w:val="001F68AE"/>
    <w:rsid w:val="002017AA"/>
    <w:rsid w:val="002032FC"/>
    <w:rsid w:val="002048E6"/>
    <w:rsid w:val="00205F1C"/>
    <w:rsid w:val="00206387"/>
    <w:rsid w:val="00214170"/>
    <w:rsid w:val="002160B6"/>
    <w:rsid w:val="002209BF"/>
    <w:rsid w:val="0022151D"/>
    <w:rsid w:val="00222F85"/>
    <w:rsid w:val="0022478E"/>
    <w:rsid w:val="00226F51"/>
    <w:rsid w:val="0023063F"/>
    <w:rsid w:val="00231BDD"/>
    <w:rsid w:val="0023707F"/>
    <w:rsid w:val="002402E9"/>
    <w:rsid w:val="0024444C"/>
    <w:rsid w:val="00247876"/>
    <w:rsid w:val="00256216"/>
    <w:rsid w:val="002629E0"/>
    <w:rsid w:val="00266679"/>
    <w:rsid w:val="002735F0"/>
    <w:rsid w:val="00273988"/>
    <w:rsid w:val="00281C08"/>
    <w:rsid w:val="002826ED"/>
    <w:rsid w:val="00290094"/>
    <w:rsid w:val="0029122F"/>
    <w:rsid w:val="00293062"/>
    <w:rsid w:val="002971CF"/>
    <w:rsid w:val="002A23CD"/>
    <w:rsid w:val="002A5D6F"/>
    <w:rsid w:val="002B2402"/>
    <w:rsid w:val="002B4822"/>
    <w:rsid w:val="002C2C3E"/>
    <w:rsid w:val="002C45D9"/>
    <w:rsid w:val="002D4F00"/>
    <w:rsid w:val="002E2C2A"/>
    <w:rsid w:val="002F2F2C"/>
    <w:rsid w:val="002F3F33"/>
    <w:rsid w:val="002F6CA0"/>
    <w:rsid w:val="00303FA5"/>
    <w:rsid w:val="00304E4D"/>
    <w:rsid w:val="003064F8"/>
    <w:rsid w:val="00307434"/>
    <w:rsid w:val="0031566A"/>
    <w:rsid w:val="00315806"/>
    <w:rsid w:val="003160A5"/>
    <w:rsid w:val="0031777F"/>
    <w:rsid w:val="00320B94"/>
    <w:rsid w:val="003363AF"/>
    <w:rsid w:val="00341B70"/>
    <w:rsid w:val="00343356"/>
    <w:rsid w:val="00344337"/>
    <w:rsid w:val="00345B50"/>
    <w:rsid w:val="00345DF3"/>
    <w:rsid w:val="00351F56"/>
    <w:rsid w:val="003562A3"/>
    <w:rsid w:val="00370100"/>
    <w:rsid w:val="00370A81"/>
    <w:rsid w:val="00374A9C"/>
    <w:rsid w:val="003767CE"/>
    <w:rsid w:val="003837EE"/>
    <w:rsid w:val="00384DDA"/>
    <w:rsid w:val="0039102C"/>
    <w:rsid w:val="003A07DC"/>
    <w:rsid w:val="003A2341"/>
    <w:rsid w:val="003A3DDB"/>
    <w:rsid w:val="003A4D88"/>
    <w:rsid w:val="003A4E7E"/>
    <w:rsid w:val="003A68A4"/>
    <w:rsid w:val="003A7E7A"/>
    <w:rsid w:val="003B0D42"/>
    <w:rsid w:val="003B2F36"/>
    <w:rsid w:val="003B634C"/>
    <w:rsid w:val="003D42D9"/>
    <w:rsid w:val="003D7D41"/>
    <w:rsid w:val="003E0FA4"/>
    <w:rsid w:val="003E38BE"/>
    <w:rsid w:val="003E3AE5"/>
    <w:rsid w:val="003F0E61"/>
    <w:rsid w:val="003F15A2"/>
    <w:rsid w:val="003F7481"/>
    <w:rsid w:val="003F7D42"/>
    <w:rsid w:val="00411BA6"/>
    <w:rsid w:val="00413772"/>
    <w:rsid w:val="00414959"/>
    <w:rsid w:val="00417A4C"/>
    <w:rsid w:val="00421ADE"/>
    <w:rsid w:val="00422C8D"/>
    <w:rsid w:val="00423F78"/>
    <w:rsid w:val="004274D6"/>
    <w:rsid w:val="00431477"/>
    <w:rsid w:val="00432761"/>
    <w:rsid w:val="00432F71"/>
    <w:rsid w:val="004335C1"/>
    <w:rsid w:val="00437F45"/>
    <w:rsid w:val="0044089A"/>
    <w:rsid w:val="00441F5A"/>
    <w:rsid w:val="0044334B"/>
    <w:rsid w:val="004441BE"/>
    <w:rsid w:val="0044607F"/>
    <w:rsid w:val="004504D9"/>
    <w:rsid w:val="00454781"/>
    <w:rsid w:val="0045535B"/>
    <w:rsid w:val="0045626D"/>
    <w:rsid w:val="0045708F"/>
    <w:rsid w:val="0046238B"/>
    <w:rsid w:val="00463465"/>
    <w:rsid w:val="00464F1A"/>
    <w:rsid w:val="004653DC"/>
    <w:rsid w:val="00466CBE"/>
    <w:rsid w:val="00467E26"/>
    <w:rsid w:val="00471765"/>
    <w:rsid w:val="00471A62"/>
    <w:rsid w:val="0047478B"/>
    <w:rsid w:val="00475B9C"/>
    <w:rsid w:val="00485BDE"/>
    <w:rsid w:val="004865AF"/>
    <w:rsid w:val="00490989"/>
    <w:rsid w:val="0049139B"/>
    <w:rsid w:val="00491794"/>
    <w:rsid w:val="00497470"/>
    <w:rsid w:val="004A32BE"/>
    <w:rsid w:val="004A639C"/>
    <w:rsid w:val="004B29ED"/>
    <w:rsid w:val="004B2E67"/>
    <w:rsid w:val="004D5672"/>
    <w:rsid w:val="004E0C63"/>
    <w:rsid w:val="004E5C93"/>
    <w:rsid w:val="004E7D7C"/>
    <w:rsid w:val="004F1B49"/>
    <w:rsid w:val="004F67E8"/>
    <w:rsid w:val="004F6CFC"/>
    <w:rsid w:val="0050170E"/>
    <w:rsid w:val="0050318C"/>
    <w:rsid w:val="00503DA8"/>
    <w:rsid w:val="005043EF"/>
    <w:rsid w:val="00505BA6"/>
    <w:rsid w:val="00510538"/>
    <w:rsid w:val="0051575F"/>
    <w:rsid w:val="00515CA0"/>
    <w:rsid w:val="00516DFF"/>
    <w:rsid w:val="00520731"/>
    <w:rsid w:val="00526F27"/>
    <w:rsid w:val="005313E3"/>
    <w:rsid w:val="00537422"/>
    <w:rsid w:val="00544009"/>
    <w:rsid w:val="00545BF8"/>
    <w:rsid w:val="005468A2"/>
    <w:rsid w:val="00546AAC"/>
    <w:rsid w:val="00563A3D"/>
    <w:rsid w:val="00564CCF"/>
    <w:rsid w:val="00566945"/>
    <w:rsid w:val="00570D5E"/>
    <w:rsid w:val="00574448"/>
    <w:rsid w:val="00574D8C"/>
    <w:rsid w:val="00582FD7"/>
    <w:rsid w:val="00590735"/>
    <w:rsid w:val="005A2839"/>
    <w:rsid w:val="005A48A8"/>
    <w:rsid w:val="005A64C5"/>
    <w:rsid w:val="005B0E39"/>
    <w:rsid w:val="005B1D34"/>
    <w:rsid w:val="005B451E"/>
    <w:rsid w:val="005B603F"/>
    <w:rsid w:val="005B6113"/>
    <w:rsid w:val="005C060C"/>
    <w:rsid w:val="005C3836"/>
    <w:rsid w:val="005C5795"/>
    <w:rsid w:val="005D002F"/>
    <w:rsid w:val="005D1909"/>
    <w:rsid w:val="005D3D81"/>
    <w:rsid w:val="005D4894"/>
    <w:rsid w:val="005D57D1"/>
    <w:rsid w:val="005D6D82"/>
    <w:rsid w:val="005E0810"/>
    <w:rsid w:val="005E2298"/>
    <w:rsid w:val="005F63EA"/>
    <w:rsid w:val="005F65BA"/>
    <w:rsid w:val="00604AEF"/>
    <w:rsid w:val="00604FB0"/>
    <w:rsid w:val="00612FDF"/>
    <w:rsid w:val="00622A67"/>
    <w:rsid w:val="00626D0B"/>
    <w:rsid w:val="006330C2"/>
    <w:rsid w:val="00635455"/>
    <w:rsid w:val="00636506"/>
    <w:rsid w:val="006373A6"/>
    <w:rsid w:val="00637628"/>
    <w:rsid w:val="006423C3"/>
    <w:rsid w:val="0064384A"/>
    <w:rsid w:val="00646D2A"/>
    <w:rsid w:val="006473C5"/>
    <w:rsid w:val="00647F9A"/>
    <w:rsid w:val="006632C7"/>
    <w:rsid w:val="00664567"/>
    <w:rsid w:val="006662DB"/>
    <w:rsid w:val="00671D82"/>
    <w:rsid w:val="00674038"/>
    <w:rsid w:val="006768DD"/>
    <w:rsid w:val="00677DE6"/>
    <w:rsid w:val="0068352C"/>
    <w:rsid w:val="00690626"/>
    <w:rsid w:val="00691890"/>
    <w:rsid w:val="006A14EE"/>
    <w:rsid w:val="006A4358"/>
    <w:rsid w:val="006A4CF9"/>
    <w:rsid w:val="006B3ACC"/>
    <w:rsid w:val="006B6CA9"/>
    <w:rsid w:val="006C4313"/>
    <w:rsid w:val="006C6EE6"/>
    <w:rsid w:val="006D31A2"/>
    <w:rsid w:val="006D4683"/>
    <w:rsid w:val="006D7490"/>
    <w:rsid w:val="006E44A2"/>
    <w:rsid w:val="006E50A9"/>
    <w:rsid w:val="006E69F6"/>
    <w:rsid w:val="006E7B17"/>
    <w:rsid w:val="006F2954"/>
    <w:rsid w:val="006F3606"/>
    <w:rsid w:val="006F6A94"/>
    <w:rsid w:val="00706E87"/>
    <w:rsid w:val="00712828"/>
    <w:rsid w:val="00716F05"/>
    <w:rsid w:val="007203CD"/>
    <w:rsid w:val="0072419E"/>
    <w:rsid w:val="007249B1"/>
    <w:rsid w:val="0072549B"/>
    <w:rsid w:val="00726E00"/>
    <w:rsid w:val="007310FF"/>
    <w:rsid w:val="00733A27"/>
    <w:rsid w:val="00741831"/>
    <w:rsid w:val="007419C2"/>
    <w:rsid w:val="00744184"/>
    <w:rsid w:val="00746B21"/>
    <w:rsid w:val="00750810"/>
    <w:rsid w:val="00753D86"/>
    <w:rsid w:val="00761AB8"/>
    <w:rsid w:val="00761BDF"/>
    <w:rsid w:val="0076223C"/>
    <w:rsid w:val="0076277C"/>
    <w:rsid w:val="00763C43"/>
    <w:rsid w:val="00772616"/>
    <w:rsid w:val="0077376F"/>
    <w:rsid w:val="007833A7"/>
    <w:rsid w:val="007835E0"/>
    <w:rsid w:val="00783603"/>
    <w:rsid w:val="00791BE1"/>
    <w:rsid w:val="00792EBB"/>
    <w:rsid w:val="0079754F"/>
    <w:rsid w:val="007A0B97"/>
    <w:rsid w:val="007A6A27"/>
    <w:rsid w:val="007B0621"/>
    <w:rsid w:val="007B2988"/>
    <w:rsid w:val="007B4D24"/>
    <w:rsid w:val="007C1214"/>
    <w:rsid w:val="007C3FAE"/>
    <w:rsid w:val="007C6C50"/>
    <w:rsid w:val="007C7D07"/>
    <w:rsid w:val="007D083B"/>
    <w:rsid w:val="007D1717"/>
    <w:rsid w:val="007D3843"/>
    <w:rsid w:val="007E22D9"/>
    <w:rsid w:val="007E4DC1"/>
    <w:rsid w:val="007F15E7"/>
    <w:rsid w:val="0080032B"/>
    <w:rsid w:val="0080152D"/>
    <w:rsid w:val="00804FE2"/>
    <w:rsid w:val="00807C1C"/>
    <w:rsid w:val="00811D46"/>
    <w:rsid w:val="00812A86"/>
    <w:rsid w:val="00816A60"/>
    <w:rsid w:val="00820521"/>
    <w:rsid w:val="0082121F"/>
    <w:rsid w:val="0083235C"/>
    <w:rsid w:val="00836998"/>
    <w:rsid w:val="00844249"/>
    <w:rsid w:val="00844CD2"/>
    <w:rsid w:val="00844EFB"/>
    <w:rsid w:val="008517EA"/>
    <w:rsid w:val="00854E22"/>
    <w:rsid w:val="00855890"/>
    <w:rsid w:val="00855B68"/>
    <w:rsid w:val="008561CA"/>
    <w:rsid w:val="00857AC7"/>
    <w:rsid w:val="008618C1"/>
    <w:rsid w:val="0086261D"/>
    <w:rsid w:val="00864B1C"/>
    <w:rsid w:val="00866659"/>
    <w:rsid w:val="00866C85"/>
    <w:rsid w:val="00871864"/>
    <w:rsid w:val="00880752"/>
    <w:rsid w:val="00880AB6"/>
    <w:rsid w:val="00884301"/>
    <w:rsid w:val="00884D31"/>
    <w:rsid w:val="00885946"/>
    <w:rsid w:val="00885E40"/>
    <w:rsid w:val="008A708D"/>
    <w:rsid w:val="008A70BE"/>
    <w:rsid w:val="008A7C04"/>
    <w:rsid w:val="008B24EF"/>
    <w:rsid w:val="008B3114"/>
    <w:rsid w:val="008C0140"/>
    <w:rsid w:val="008C0F33"/>
    <w:rsid w:val="008C4757"/>
    <w:rsid w:val="008C5043"/>
    <w:rsid w:val="008C6253"/>
    <w:rsid w:val="008C7783"/>
    <w:rsid w:val="008D0CCE"/>
    <w:rsid w:val="008D1468"/>
    <w:rsid w:val="008D3539"/>
    <w:rsid w:val="008D3BC9"/>
    <w:rsid w:val="008E1239"/>
    <w:rsid w:val="008E1FDD"/>
    <w:rsid w:val="008E3D85"/>
    <w:rsid w:val="008E422B"/>
    <w:rsid w:val="008E511E"/>
    <w:rsid w:val="008E7088"/>
    <w:rsid w:val="008E7D2E"/>
    <w:rsid w:val="008F15A3"/>
    <w:rsid w:val="008F62D4"/>
    <w:rsid w:val="008F6ED5"/>
    <w:rsid w:val="009000DF"/>
    <w:rsid w:val="009010CD"/>
    <w:rsid w:val="00903647"/>
    <w:rsid w:val="00907A08"/>
    <w:rsid w:val="00910C47"/>
    <w:rsid w:val="00911D2B"/>
    <w:rsid w:val="0092001D"/>
    <w:rsid w:val="009224DF"/>
    <w:rsid w:val="00923B97"/>
    <w:rsid w:val="0092717D"/>
    <w:rsid w:val="0092783C"/>
    <w:rsid w:val="009347D4"/>
    <w:rsid w:val="00937EAC"/>
    <w:rsid w:val="00940099"/>
    <w:rsid w:val="009406E3"/>
    <w:rsid w:val="00942E00"/>
    <w:rsid w:val="00950250"/>
    <w:rsid w:val="009504FB"/>
    <w:rsid w:val="00950BEC"/>
    <w:rsid w:val="00952B8D"/>
    <w:rsid w:val="00963277"/>
    <w:rsid w:val="009651FB"/>
    <w:rsid w:val="00965401"/>
    <w:rsid w:val="00965FF9"/>
    <w:rsid w:val="00975A84"/>
    <w:rsid w:val="00975B7A"/>
    <w:rsid w:val="00977324"/>
    <w:rsid w:val="00980E8A"/>
    <w:rsid w:val="0098636E"/>
    <w:rsid w:val="00986526"/>
    <w:rsid w:val="00986EA3"/>
    <w:rsid w:val="00987E6C"/>
    <w:rsid w:val="009902DB"/>
    <w:rsid w:val="009906E4"/>
    <w:rsid w:val="0099219A"/>
    <w:rsid w:val="00992743"/>
    <w:rsid w:val="00993E58"/>
    <w:rsid w:val="00997BE8"/>
    <w:rsid w:val="009A0D79"/>
    <w:rsid w:val="009A12EE"/>
    <w:rsid w:val="009A3505"/>
    <w:rsid w:val="009A4F71"/>
    <w:rsid w:val="009A6A28"/>
    <w:rsid w:val="009B2730"/>
    <w:rsid w:val="009C4648"/>
    <w:rsid w:val="009C6106"/>
    <w:rsid w:val="009C6399"/>
    <w:rsid w:val="009D69F5"/>
    <w:rsid w:val="009E4458"/>
    <w:rsid w:val="009E7AC0"/>
    <w:rsid w:val="009F60B0"/>
    <w:rsid w:val="009F6E68"/>
    <w:rsid w:val="009F7C5F"/>
    <w:rsid w:val="00A0119C"/>
    <w:rsid w:val="00A02C60"/>
    <w:rsid w:val="00A03158"/>
    <w:rsid w:val="00A15123"/>
    <w:rsid w:val="00A1653D"/>
    <w:rsid w:val="00A23966"/>
    <w:rsid w:val="00A2603A"/>
    <w:rsid w:val="00A26FF4"/>
    <w:rsid w:val="00A40B09"/>
    <w:rsid w:val="00A42BB9"/>
    <w:rsid w:val="00A43168"/>
    <w:rsid w:val="00A440C4"/>
    <w:rsid w:val="00A45E16"/>
    <w:rsid w:val="00A47370"/>
    <w:rsid w:val="00A50682"/>
    <w:rsid w:val="00A6586A"/>
    <w:rsid w:val="00A72748"/>
    <w:rsid w:val="00A826A2"/>
    <w:rsid w:val="00A915F8"/>
    <w:rsid w:val="00A9250F"/>
    <w:rsid w:val="00A970A1"/>
    <w:rsid w:val="00AA0BA7"/>
    <w:rsid w:val="00AA1494"/>
    <w:rsid w:val="00AA286C"/>
    <w:rsid w:val="00AA4297"/>
    <w:rsid w:val="00AB0413"/>
    <w:rsid w:val="00AB0DD5"/>
    <w:rsid w:val="00AB13D4"/>
    <w:rsid w:val="00AB7701"/>
    <w:rsid w:val="00AC3C4C"/>
    <w:rsid w:val="00AC3E29"/>
    <w:rsid w:val="00AC46CC"/>
    <w:rsid w:val="00AC69A9"/>
    <w:rsid w:val="00AC7D0F"/>
    <w:rsid w:val="00AD0D62"/>
    <w:rsid w:val="00AD15D7"/>
    <w:rsid w:val="00AD3F80"/>
    <w:rsid w:val="00AE292D"/>
    <w:rsid w:val="00AE74ED"/>
    <w:rsid w:val="00AE7F51"/>
    <w:rsid w:val="00AF3267"/>
    <w:rsid w:val="00AF7FD6"/>
    <w:rsid w:val="00B01595"/>
    <w:rsid w:val="00B01CD7"/>
    <w:rsid w:val="00B03A00"/>
    <w:rsid w:val="00B074F0"/>
    <w:rsid w:val="00B15E1F"/>
    <w:rsid w:val="00B160C0"/>
    <w:rsid w:val="00B2229C"/>
    <w:rsid w:val="00B23FED"/>
    <w:rsid w:val="00B24303"/>
    <w:rsid w:val="00B251C2"/>
    <w:rsid w:val="00B25255"/>
    <w:rsid w:val="00B334A4"/>
    <w:rsid w:val="00B47864"/>
    <w:rsid w:val="00B50C56"/>
    <w:rsid w:val="00B52B01"/>
    <w:rsid w:val="00B547EF"/>
    <w:rsid w:val="00B54F0B"/>
    <w:rsid w:val="00B61522"/>
    <w:rsid w:val="00B635F6"/>
    <w:rsid w:val="00B6464C"/>
    <w:rsid w:val="00B65EAB"/>
    <w:rsid w:val="00B6668A"/>
    <w:rsid w:val="00B66B74"/>
    <w:rsid w:val="00B70103"/>
    <w:rsid w:val="00B733CA"/>
    <w:rsid w:val="00B776B1"/>
    <w:rsid w:val="00B812DB"/>
    <w:rsid w:val="00B82C14"/>
    <w:rsid w:val="00B83BB4"/>
    <w:rsid w:val="00B87D20"/>
    <w:rsid w:val="00B87FB2"/>
    <w:rsid w:val="00B92B96"/>
    <w:rsid w:val="00B92EE4"/>
    <w:rsid w:val="00BA05D2"/>
    <w:rsid w:val="00BB0E53"/>
    <w:rsid w:val="00BC3D95"/>
    <w:rsid w:val="00BC54F6"/>
    <w:rsid w:val="00BE5334"/>
    <w:rsid w:val="00BE70FA"/>
    <w:rsid w:val="00BF3BCA"/>
    <w:rsid w:val="00C02B50"/>
    <w:rsid w:val="00C04920"/>
    <w:rsid w:val="00C06FDD"/>
    <w:rsid w:val="00C120A7"/>
    <w:rsid w:val="00C16906"/>
    <w:rsid w:val="00C17642"/>
    <w:rsid w:val="00C22CF4"/>
    <w:rsid w:val="00C23148"/>
    <w:rsid w:val="00C24BB0"/>
    <w:rsid w:val="00C25E79"/>
    <w:rsid w:val="00C30F1F"/>
    <w:rsid w:val="00C33290"/>
    <w:rsid w:val="00C347EF"/>
    <w:rsid w:val="00C36A08"/>
    <w:rsid w:val="00C37038"/>
    <w:rsid w:val="00C37D9D"/>
    <w:rsid w:val="00C4053D"/>
    <w:rsid w:val="00C51422"/>
    <w:rsid w:val="00C516DB"/>
    <w:rsid w:val="00C52439"/>
    <w:rsid w:val="00C524E6"/>
    <w:rsid w:val="00C577E2"/>
    <w:rsid w:val="00C60866"/>
    <w:rsid w:val="00C6726A"/>
    <w:rsid w:val="00C677EE"/>
    <w:rsid w:val="00C716A6"/>
    <w:rsid w:val="00C717F4"/>
    <w:rsid w:val="00C76392"/>
    <w:rsid w:val="00C7790A"/>
    <w:rsid w:val="00C86EEC"/>
    <w:rsid w:val="00C87E8E"/>
    <w:rsid w:val="00C91560"/>
    <w:rsid w:val="00C9188F"/>
    <w:rsid w:val="00C97820"/>
    <w:rsid w:val="00CA0D6E"/>
    <w:rsid w:val="00CA15A0"/>
    <w:rsid w:val="00CA2A0C"/>
    <w:rsid w:val="00CA4AEF"/>
    <w:rsid w:val="00CA58AD"/>
    <w:rsid w:val="00CA595B"/>
    <w:rsid w:val="00CB5BF5"/>
    <w:rsid w:val="00CC3939"/>
    <w:rsid w:val="00CC5191"/>
    <w:rsid w:val="00CC5790"/>
    <w:rsid w:val="00CC6E36"/>
    <w:rsid w:val="00CD169F"/>
    <w:rsid w:val="00CD295C"/>
    <w:rsid w:val="00CD5EB5"/>
    <w:rsid w:val="00CD71F7"/>
    <w:rsid w:val="00CD7637"/>
    <w:rsid w:val="00CE0481"/>
    <w:rsid w:val="00CE16CD"/>
    <w:rsid w:val="00CE4033"/>
    <w:rsid w:val="00CF1544"/>
    <w:rsid w:val="00CF318E"/>
    <w:rsid w:val="00CF763C"/>
    <w:rsid w:val="00D01A0A"/>
    <w:rsid w:val="00D049D7"/>
    <w:rsid w:val="00D13978"/>
    <w:rsid w:val="00D14EEB"/>
    <w:rsid w:val="00D22131"/>
    <w:rsid w:val="00D23CBE"/>
    <w:rsid w:val="00D2739B"/>
    <w:rsid w:val="00D27DE5"/>
    <w:rsid w:val="00D41DAC"/>
    <w:rsid w:val="00D453CC"/>
    <w:rsid w:val="00D45C96"/>
    <w:rsid w:val="00D51DEB"/>
    <w:rsid w:val="00D5478F"/>
    <w:rsid w:val="00D54CB0"/>
    <w:rsid w:val="00D60B78"/>
    <w:rsid w:val="00D630A6"/>
    <w:rsid w:val="00D70D23"/>
    <w:rsid w:val="00D7397D"/>
    <w:rsid w:val="00D74CCB"/>
    <w:rsid w:val="00D7580D"/>
    <w:rsid w:val="00D7655F"/>
    <w:rsid w:val="00D81CB8"/>
    <w:rsid w:val="00D85310"/>
    <w:rsid w:val="00D85D89"/>
    <w:rsid w:val="00D869B3"/>
    <w:rsid w:val="00D91829"/>
    <w:rsid w:val="00D9302C"/>
    <w:rsid w:val="00D9310C"/>
    <w:rsid w:val="00D93DBB"/>
    <w:rsid w:val="00D94E5E"/>
    <w:rsid w:val="00D958B6"/>
    <w:rsid w:val="00D95C3A"/>
    <w:rsid w:val="00D970C9"/>
    <w:rsid w:val="00DB054D"/>
    <w:rsid w:val="00DB66D8"/>
    <w:rsid w:val="00DB7038"/>
    <w:rsid w:val="00DC05BD"/>
    <w:rsid w:val="00DC0BAD"/>
    <w:rsid w:val="00DC10C0"/>
    <w:rsid w:val="00DC5006"/>
    <w:rsid w:val="00DD017F"/>
    <w:rsid w:val="00DD07DC"/>
    <w:rsid w:val="00DD1314"/>
    <w:rsid w:val="00DD630C"/>
    <w:rsid w:val="00DD6E1D"/>
    <w:rsid w:val="00DE083C"/>
    <w:rsid w:val="00DE418F"/>
    <w:rsid w:val="00DE648B"/>
    <w:rsid w:val="00DE7FAF"/>
    <w:rsid w:val="00DF41C1"/>
    <w:rsid w:val="00DF4A1E"/>
    <w:rsid w:val="00DF681D"/>
    <w:rsid w:val="00DF6C42"/>
    <w:rsid w:val="00DF70D2"/>
    <w:rsid w:val="00DF7F00"/>
    <w:rsid w:val="00E0262F"/>
    <w:rsid w:val="00E064E8"/>
    <w:rsid w:val="00E10732"/>
    <w:rsid w:val="00E13DBF"/>
    <w:rsid w:val="00E14C04"/>
    <w:rsid w:val="00E209E0"/>
    <w:rsid w:val="00E20C0D"/>
    <w:rsid w:val="00E2119E"/>
    <w:rsid w:val="00E218A2"/>
    <w:rsid w:val="00E2318C"/>
    <w:rsid w:val="00E33191"/>
    <w:rsid w:val="00E33FF1"/>
    <w:rsid w:val="00E431AE"/>
    <w:rsid w:val="00E4659A"/>
    <w:rsid w:val="00E475DC"/>
    <w:rsid w:val="00E54FF2"/>
    <w:rsid w:val="00E56E0D"/>
    <w:rsid w:val="00E57F50"/>
    <w:rsid w:val="00E6404C"/>
    <w:rsid w:val="00E65A68"/>
    <w:rsid w:val="00E6696D"/>
    <w:rsid w:val="00E670AD"/>
    <w:rsid w:val="00E70DCE"/>
    <w:rsid w:val="00E71EFB"/>
    <w:rsid w:val="00E7471A"/>
    <w:rsid w:val="00E8039D"/>
    <w:rsid w:val="00E81BCF"/>
    <w:rsid w:val="00E81C61"/>
    <w:rsid w:val="00E857A7"/>
    <w:rsid w:val="00E91012"/>
    <w:rsid w:val="00E91B5C"/>
    <w:rsid w:val="00E92164"/>
    <w:rsid w:val="00E94998"/>
    <w:rsid w:val="00EA1D1E"/>
    <w:rsid w:val="00EA4B4D"/>
    <w:rsid w:val="00EA6D7C"/>
    <w:rsid w:val="00EB2524"/>
    <w:rsid w:val="00EB64C8"/>
    <w:rsid w:val="00EB76D8"/>
    <w:rsid w:val="00EC2DCE"/>
    <w:rsid w:val="00EC31F9"/>
    <w:rsid w:val="00ED26BD"/>
    <w:rsid w:val="00ED272C"/>
    <w:rsid w:val="00ED68F5"/>
    <w:rsid w:val="00EE42C7"/>
    <w:rsid w:val="00EE66B8"/>
    <w:rsid w:val="00EF18EC"/>
    <w:rsid w:val="00EF28BD"/>
    <w:rsid w:val="00EF2C38"/>
    <w:rsid w:val="00EF5A36"/>
    <w:rsid w:val="00F05CCE"/>
    <w:rsid w:val="00F12DA9"/>
    <w:rsid w:val="00F16552"/>
    <w:rsid w:val="00F16CD0"/>
    <w:rsid w:val="00F170B1"/>
    <w:rsid w:val="00F222FB"/>
    <w:rsid w:val="00F30AC0"/>
    <w:rsid w:val="00F33963"/>
    <w:rsid w:val="00F40B04"/>
    <w:rsid w:val="00F4429D"/>
    <w:rsid w:val="00F449BC"/>
    <w:rsid w:val="00F45900"/>
    <w:rsid w:val="00F513E8"/>
    <w:rsid w:val="00F532A6"/>
    <w:rsid w:val="00F55F80"/>
    <w:rsid w:val="00F63E1E"/>
    <w:rsid w:val="00F66A24"/>
    <w:rsid w:val="00F73431"/>
    <w:rsid w:val="00F73B9A"/>
    <w:rsid w:val="00F7597C"/>
    <w:rsid w:val="00F75B5E"/>
    <w:rsid w:val="00F77726"/>
    <w:rsid w:val="00F77F95"/>
    <w:rsid w:val="00F80339"/>
    <w:rsid w:val="00F81367"/>
    <w:rsid w:val="00F83E93"/>
    <w:rsid w:val="00FA4395"/>
    <w:rsid w:val="00FA673A"/>
    <w:rsid w:val="00FB1D11"/>
    <w:rsid w:val="00FB4655"/>
    <w:rsid w:val="00FC068A"/>
    <w:rsid w:val="00FC2C08"/>
    <w:rsid w:val="00FC3184"/>
    <w:rsid w:val="00FD6062"/>
    <w:rsid w:val="00FD6BF3"/>
    <w:rsid w:val="00FD7739"/>
    <w:rsid w:val="00FE0ED7"/>
    <w:rsid w:val="00FE1D46"/>
    <w:rsid w:val="00FE62C2"/>
    <w:rsid w:val="00FE673F"/>
    <w:rsid w:val="00FE7E16"/>
    <w:rsid w:val="00FF10EB"/>
    <w:rsid w:val="00FF159E"/>
    <w:rsid w:val="00FF34CA"/>
    <w:rsid w:val="00FF4525"/>
    <w:rsid w:val="00FF4950"/>
    <w:rsid w:val="00FF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A709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44249"/>
    <w:rPr>
      <w:rFonts w:ascii="Cambria" w:hAnsi="Cambria"/>
      <w:sz w:val="23"/>
      <w:szCs w:val="24"/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440C4"/>
    <w:pPr>
      <w:keepNext/>
      <w:keepLines/>
      <w:shd w:val="clear" w:color="auto" w:fill="17375E" w:themeFill="text2" w:themeFillShade="BF"/>
      <w:tabs>
        <w:tab w:val="left" w:pos="-1710"/>
        <w:tab w:val="left" w:pos="1440"/>
      </w:tabs>
      <w:spacing w:before="360" w:after="240"/>
      <w:outlineLvl w:val="0"/>
    </w:pPr>
    <w:rPr>
      <w:rFonts w:ascii="Segoe UI" w:eastAsiaTheme="majorEastAsia" w:hAnsi="Segoe UI" w:cstheme="majorBidi"/>
      <w:b/>
      <w:bCs/>
      <w:color w:val="FFFFFF" w:themeColor="background1"/>
      <w:sz w:val="24"/>
      <w:lang w:eastAsia="en-US" w:bidi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2839"/>
    <w:pPr>
      <w:keepNext/>
      <w:keepLines/>
      <w:tabs>
        <w:tab w:val="left" w:pos="-1710"/>
      </w:tabs>
      <w:spacing w:before="200" w:after="120" w:line="276" w:lineRule="auto"/>
      <w:ind w:right="1764"/>
      <w:outlineLvl w:val="1"/>
    </w:pPr>
    <w:rPr>
      <w:rFonts w:ascii="Segoe UI" w:eastAsiaTheme="majorEastAsia" w:hAnsi="Segoe UI" w:cstheme="majorBidi"/>
      <w:b/>
      <w:bCs/>
      <w:color w:val="17375E" w:themeColor="text2" w:themeShade="BF"/>
      <w:sz w:val="28"/>
      <w:szCs w:val="26"/>
      <w:lang w:eastAsia="en-US" w:bidi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B482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9182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91829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6D7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D7490"/>
    <w:rPr>
      <w:rFonts w:ascii="Tahoma" w:hAnsi="Tahoma" w:cs="Tahoma"/>
      <w:sz w:val="16"/>
      <w:szCs w:val="1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440C4"/>
    <w:rPr>
      <w:rFonts w:ascii="Segoe UI" w:eastAsiaTheme="majorEastAsia" w:hAnsi="Segoe UI" w:cstheme="majorBidi"/>
      <w:b/>
      <w:bCs/>
      <w:color w:val="FFFFFF" w:themeColor="background1"/>
      <w:sz w:val="24"/>
      <w:szCs w:val="24"/>
      <w:shd w:val="clear" w:color="auto" w:fill="17375E" w:themeFill="text2" w:themeFillShade="BF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5A2839"/>
    <w:rPr>
      <w:rFonts w:ascii="Segoe UI" w:eastAsiaTheme="majorEastAsia" w:hAnsi="Segoe UI" w:cstheme="majorBidi"/>
      <w:b/>
      <w:bCs/>
      <w:color w:val="17375E" w:themeColor="text2" w:themeShade="BF"/>
      <w:sz w:val="28"/>
      <w:szCs w:val="26"/>
      <w:lang w:bidi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E50A9"/>
    <w:pPr>
      <w:framePr w:wrap="notBeside" w:vAnchor="text" w:hAnchor="page" w:x="1696" w:y="325"/>
      <w:spacing w:before="240"/>
      <w:contextualSpacing/>
    </w:pPr>
    <w:rPr>
      <w:rFonts w:ascii="Segoe UI" w:eastAsiaTheme="majorEastAsia" w:hAnsi="Segoe UI" w:cstheme="majorBidi"/>
      <w:shadow/>
      <w:color w:val="17375E" w:themeColor="text2" w:themeShade="BF"/>
      <w:spacing w:val="5"/>
      <w:kern w:val="28"/>
      <w:sz w:val="72"/>
      <w:szCs w:val="5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6E50A9"/>
    <w:rPr>
      <w:rFonts w:ascii="Segoe UI" w:eastAsiaTheme="majorEastAsia" w:hAnsi="Segoe UI" w:cstheme="majorBidi"/>
      <w:shadow/>
      <w:color w:val="17375E" w:themeColor="text2" w:themeShade="BF"/>
      <w:spacing w:val="5"/>
      <w:kern w:val="28"/>
      <w:sz w:val="72"/>
      <w:szCs w:val="52"/>
      <w:lang w:bidi="en-US"/>
    </w:rPr>
  </w:style>
  <w:style w:type="paragraph" w:customStyle="1" w:styleId="ObjectivesTitle">
    <w:name w:val="Objectives Title"/>
    <w:basedOn w:val="Normal"/>
    <w:link w:val="ObjectivesTitleChar"/>
    <w:qFormat/>
    <w:rsid w:val="006E50A9"/>
    <w:pPr>
      <w:pBdr>
        <w:top w:val="single" w:sz="12" w:space="1" w:color="B90000"/>
      </w:pBdr>
      <w:spacing w:before="360"/>
    </w:pPr>
    <w:rPr>
      <w:rFonts w:ascii="Segoe UI" w:eastAsiaTheme="minorEastAsia" w:hAnsi="Segoe UI" w:cs="Segoe UI"/>
      <w:b/>
      <w:color w:val="B90000"/>
      <w:sz w:val="22"/>
      <w:szCs w:val="22"/>
      <w:lang w:eastAsia="en-US" w:bidi="en-US"/>
    </w:rPr>
  </w:style>
  <w:style w:type="character" w:customStyle="1" w:styleId="ObjectivesTitleChar">
    <w:name w:val="Objectives Title Char"/>
    <w:basedOn w:val="DefaultParagraphFont"/>
    <w:link w:val="ObjectivesTitle"/>
    <w:rsid w:val="006E50A9"/>
    <w:rPr>
      <w:rFonts w:ascii="Segoe UI" w:eastAsiaTheme="minorEastAsia" w:hAnsi="Segoe UI" w:cs="Segoe UI"/>
      <w:b/>
      <w:color w:val="B90000"/>
      <w:sz w:val="22"/>
      <w:szCs w:val="22"/>
      <w:lang w:bidi="en-US"/>
    </w:rPr>
  </w:style>
  <w:style w:type="paragraph" w:customStyle="1" w:styleId="SectionCheckFE">
    <w:name w:val="SectionCheck_FE"/>
    <w:basedOn w:val="ListParagraph"/>
    <w:link w:val="SectionCheckFEChar"/>
    <w:qFormat/>
    <w:rsid w:val="006E50A9"/>
    <w:pPr>
      <w:numPr>
        <w:numId w:val="1"/>
      </w:numPr>
      <w:ind w:left="720" w:firstLine="0"/>
    </w:pPr>
  </w:style>
  <w:style w:type="character" w:customStyle="1" w:styleId="SectionCheckFEChar">
    <w:name w:val="SectionCheck_FE Char"/>
    <w:basedOn w:val="DefaultParagraphFont"/>
    <w:link w:val="SectionCheckFE"/>
    <w:rsid w:val="006E50A9"/>
    <w:rPr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6E50A9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975B7A"/>
    <w:rPr>
      <w:sz w:val="24"/>
      <w:szCs w:val="24"/>
      <w:lang w:eastAsia="zh-CN"/>
    </w:rPr>
  </w:style>
  <w:style w:type="paragraph" w:customStyle="1" w:styleId="TrainingDocumentNumber">
    <w:name w:val="Training Document Number"/>
    <w:basedOn w:val="ListParagraph"/>
    <w:rsid w:val="00DF6C42"/>
    <w:pPr>
      <w:numPr>
        <w:numId w:val="3"/>
      </w:numPr>
      <w:spacing w:before="240" w:after="120"/>
      <w:contextualSpacing w:val="0"/>
    </w:pPr>
    <w:rPr>
      <w:rFonts w:ascii="Segoe UI" w:eastAsiaTheme="minorEastAsia" w:hAnsi="Segoe UI" w:cs="Segoe UI"/>
      <w:sz w:val="22"/>
      <w:szCs w:val="20"/>
      <w:lang w:eastAsia="en-US" w:bidi="en-US"/>
    </w:rPr>
  </w:style>
  <w:style w:type="paragraph" w:customStyle="1" w:styleId="TrainingDocumentKeyPoint">
    <w:name w:val="Training Document Key Point"/>
    <w:basedOn w:val="ListParagraph"/>
    <w:rsid w:val="00DF6C42"/>
    <w:pPr>
      <w:numPr>
        <w:ilvl w:val="1"/>
        <w:numId w:val="3"/>
      </w:numPr>
      <w:shd w:val="clear" w:color="auto" w:fill="DCE6F2" w:themeFill="accent1" w:themeFillTint="33"/>
      <w:spacing w:before="120" w:after="120"/>
    </w:pPr>
    <w:rPr>
      <w:rFonts w:ascii="Segoe UI" w:eastAsiaTheme="minorEastAsia" w:hAnsi="Segoe UI" w:cs="Segoe UI"/>
      <w:sz w:val="22"/>
      <w:szCs w:val="20"/>
      <w:lang w:eastAsia="en-US" w:bidi="en-US"/>
    </w:rPr>
  </w:style>
  <w:style w:type="paragraph" w:styleId="Caption">
    <w:name w:val="caption"/>
    <w:basedOn w:val="Normal"/>
    <w:next w:val="Normal"/>
    <w:unhideWhenUsed/>
    <w:qFormat/>
    <w:rsid w:val="001643DB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03158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val="en-SG"/>
    </w:rPr>
  </w:style>
  <w:style w:type="character" w:styleId="Emphasis">
    <w:name w:val="Emphasis"/>
    <w:basedOn w:val="DefaultParagraphFont"/>
    <w:qFormat/>
    <w:rsid w:val="00ED26B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D26BD"/>
    <w:rPr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ED26BD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BD"/>
    <w:rPr>
      <w:rFonts w:ascii="Cambria" w:hAnsi="Cambria"/>
      <w:b/>
      <w:bCs/>
      <w:i/>
      <w:iCs/>
      <w:color w:val="4F81BD" w:themeColor="accent1"/>
      <w:sz w:val="23"/>
      <w:szCs w:val="24"/>
      <w:lang w:eastAsia="zh-CN"/>
    </w:rPr>
  </w:style>
  <w:style w:type="character" w:styleId="CommentReference">
    <w:name w:val="annotation reference"/>
    <w:basedOn w:val="DefaultParagraphFont"/>
    <w:rsid w:val="00D93DBB"/>
    <w:rPr>
      <w:sz w:val="16"/>
      <w:szCs w:val="16"/>
    </w:rPr>
  </w:style>
  <w:style w:type="paragraph" w:styleId="CommentText">
    <w:name w:val="annotation text"/>
    <w:basedOn w:val="Normal"/>
    <w:link w:val="CommentTextChar"/>
    <w:rsid w:val="00D93D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93DBB"/>
    <w:rPr>
      <w:rFonts w:ascii="Cambria" w:hAnsi="Cambria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D93D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93DBB"/>
    <w:rPr>
      <w:rFonts w:ascii="Cambria" w:hAnsi="Cambria"/>
      <w:b/>
      <w:bCs/>
      <w:lang w:eastAsia="zh-CN"/>
    </w:rPr>
  </w:style>
  <w:style w:type="character" w:customStyle="1" w:styleId="Heading3Char">
    <w:name w:val="Heading 3 Char"/>
    <w:basedOn w:val="DefaultParagraphFont"/>
    <w:link w:val="Heading3"/>
    <w:semiHidden/>
    <w:rsid w:val="002B4822"/>
    <w:rPr>
      <w:rFonts w:asciiTheme="majorHAnsi" w:eastAsiaTheme="majorEastAsia" w:hAnsiTheme="majorHAnsi" w:cstheme="majorBidi"/>
      <w:b/>
      <w:bCs/>
      <w:color w:val="4F81BD" w:themeColor="accent1"/>
      <w:sz w:val="23"/>
      <w:szCs w:val="24"/>
      <w:lang w:eastAsia="zh-CN"/>
    </w:rPr>
  </w:style>
  <w:style w:type="paragraph" w:styleId="TOC1">
    <w:name w:val="toc 1"/>
    <w:basedOn w:val="Normal"/>
    <w:next w:val="Normal"/>
    <w:autoRedefine/>
    <w:uiPriority w:val="39"/>
    <w:rsid w:val="002B4822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2B4822"/>
    <w:pPr>
      <w:ind w:left="23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2B4822"/>
    <w:pPr>
      <w:ind w:left="46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2B4822"/>
    <w:pPr>
      <w:ind w:left="69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rsid w:val="002B4822"/>
    <w:pPr>
      <w:ind w:left="92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rsid w:val="002B4822"/>
    <w:pPr>
      <w:ind w:left="115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rsid w:val="002B4822"/>
    <w:pPr>
      <w:ind w:left="138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rsid w:val="002B4822"/>
    <w:pPr>
      <w:ind w:left="161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rsid w:val="002B4822"/>
    <w:pPr>
      <w:ind w:left="184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B48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44249"/>
    <w:rPr>
      <w:rFonts w:ascii="Cambria" w:hAnsi="Cambria"/>
      <w:sz w:val="23"/>
      <w:szCs w:val="24"/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7471A"/>
    <w:pPr>
      <w:keepNext/>
      <w:keepLines/>
      <w:shd w:val="clear" w:color="auto" w:fill="17375E" w:themeFill="text2" w:themeFillShade="BF"/>
      <w:tabs>
        <w:tab w:val="left" w:pos="-1710"/>
        <w:tab w:val="left" w:pos="1440"/>
      </w:tabs>
      <w:spacing w:before="360" w:after="240"/>
      <w:outlineLvl w:val="0"/>
    </w:pPr>
    <w:rPr>
      <w:rFonts w:ascii="Segoe UI" w:eastAsiaTheme="majorEastAsia" w:hAnsi="Segoe UI" w:cstheme="majorBidi"/>
      <w:b/>
      <w:bCs/>
      <w:color w:val="FFFFFF" w:themeColor="background1"/>
      <w:szCs w:val="28"/>
      <w:lang w:eastAsia="en-US" w:bidi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E50A9"/>
    <w:pPr>
      <w:keepNext/>
      <w:keepLines/>
      <w:tabs>
        <w:tab w:val="left" w:pos="-1710"/>
      </w:tabs>
      <w:spacing w:before="200" w:after="120" w:line="276" w:lineRule="auto"/>
      <w:ind w:left="-1602" w:right="1764" w:hanging="18"/>
      <w:outlineLvl w:val="1"/>
    </w:pPr>
    <w:rPr>
      <w:rFonts w:ascii="Segoe UI" w:eastAsiaTheme="majorEastAsia" w:hAnsi="Segoe UI" w:cstheme="majorBidi"/>
      <w:b/>
      <w:bCs/>
      <w:color w:val="17375E" w:themeColor="text2" w:themeShade="BF"/>
      <w:sz w:val="28"/>
      <w:szCs w:val="26"/>
      <w:lang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D9182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91829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6D7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D7490"/>
    <w:rPr>
      <w:rFonts w:ascii="Tahoma" w:hAnsi="Tahoma" w:cs="Tahoma"/>
      <w:sz w:val="16"/>
      <w:szCs w:val="1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7471A"/>
    <w:rPr>
      <w:rFonts w:ascii="Segoe UI" w:eastAsiaTheme="majorEastAsia" w:hAnsi="Segoe UI" w:cstheme="majorBidi"/>
      <w:b/>
      <w:bCs/>
      <w:color w:val="FFFFFF" w:themeColor="background1"/>
      <w:sz w:val="23"/>
      <w:szCs w:val="28"/>
      <w:shd w:val="clear" w:color="auto" w:fill="17375E" w:themeFill="text2" w:themeFillShade="BF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E50A9"/>
    <w:rPr>
      <w:rFonts w:ascii="Segoe UI" w:eastAsiaTheme="majorEastAsia" w:hAnsi="Segoe UI" w:cstheme="majorBidi"/>
      <w:b/>
      <w:bCs/>
      <w:color w:val="17375E" w:themeColor="text2" w:themeShade="BF"/>
      <w:sz w:val="28"/>
      <w:szCs w:val="26"/>
      <w:lang w:bidi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E50A9"/>
    <w:pPr>
      <w:framePr w:wrap="notBeside" w:vAnchor="text" w:hAnchor="page" w:x="1696" w:y="325"/>
      <w:spacing w:before="240"/>
      <w:contextualSpacing/>
    </w:pPr>
    <w:rPr>
      <w:rFonts w:ascii="Segoe UI" w:eastAsiaTheme="majorEastAsia" w:hAnsi="Segoe UI" w:cstheme="majorBidi"/>
      <w:shadow/>
      <w:color w:val="17375E" w:themeColor="text2" w:themeShade="BF"/>
      <w:spacing w:val="5"/>
      <w:kern w:val="28"/>
      <w:sz w:val="72"/>
      <w:szCs w:val="5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6E50A9"/>
    <w:rPr>
      <w:rFonts w:ascii="Segoe UI" w:eastAsiaTheme="majorEastAsia" w:hAnsi="Segoe UI" w:cstheme="majorBidi"/>
      <w:shadow/>
      <w:color w:val="17375E" w:themeColor="text2" w:themeShade="BF"/>
      <w:spacing w:val="5"/>
      <w:kern w:val="28"/>
      <w:sz w:val="72"/>
      <w:szCs w:val="52"/>
      <w:lang w:bidi="en-US"/>
    </w:rPr>
  </w:style>
  <w:style w:type="paragraph" w:customStyle="1" w:styleId="ObjectivesTitle">
    <w:name w:val="Objectives Title"/>
    <w:basedOn w:val="Normal"/>
    <w:link w:val="ObjectivesTitleChar"/>
    <w:qFormat/>
    <w:rsid w:val="006E50A9"/>
    <w:pPr>
      <w:pBdr>
        <w:top w:val="single" w:sz="12" w:space="1" w:color="B90000"/>
      </w:pBdr>
      <w:spacing w:before="360"/>
    </w:pPr>
    <w:rPr>
      <w:rFonts w:ascii="Segoe UI" w:eastAsiaTheme="minorEastAsia" w:hAnsi="Segoe UI" w:cs="Segoe UI"/>
      <w:b/>
      <w:color w:val="B90000"/>
      <w:sz w:val="22"/>
      <w:szCs w:val="22"/>
      <w:lang w:eastAsia="en-US" w:bidi="en-US"/>
    </w:rPr>
  </w:style>
  <w:style w:type="character" w:customStyle="1" w:styleId="ObjectivesTitleChar">
    <w:name w:val="Objectives Title Char"/>
    <w:basedOn w:val="DefaultParagraphFont"/>
    <w:link w:val="ObjectivesTitle"/>
    <w:rsid w:val="006E50A9"/>
    <w:rPr>
      <w:rFonts w:ascii="Segoe UI" w:eastAsiaTheme="minorEastAsia" w:hAnsi="Segoe UI" w:cs="Segoe UI"/>
      <w:b/>
      <w:color w:val="B90000"/>
      <w:sz w:val="22"/>
      <w:szCs w:val="22"/>
      <w:lang w:bidi="en-US"/>
    </w:rPr>
  </w:style>
  <w:style w:type="paragraph" w:customStyle="1" w:styleId="SectionCheckFE">
    <w:name w:val="SectionCheck_FE"/>
    <w:basedOn w:val="ListParagraph"/>
    <w:link w:val="SectionCheckFEChar"/>
    <w:qFormat/>
    <w:rsid w:val="006E50A9"/>
    <w:pPr>
      <w:numPr>
        <w:numId w:val="1"/>
      </w:numPr>
      <w:ind w:left="720" w:firstLine="0"/>
    </w:pPr>
  </w:style>
  <w:style w:type="character" w:customStyle="1" w:styleId="SectionCheckFEChar">
    <w:name w:val="SectionCheck_FE Char"/>
    <w:basedOn w:val="DefaultParagraphFont"/>
    <w:link w:val="SectionCheckFE"/>
    <w:rsid w:val="006E50A9"/>
    <w:rPr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6E50A9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975B7A"/>
    <w:rPr>
      <w:sz w:val="24"/>
      <w:szCs w:val="24"/>
      <w:lang w:eastAsia="zh-CN"/>
    </w:rPr>
  </w:style>
  <w:style w:type="paragraph" w:customStyle="1" w:styleId="TrainingDocumentNumber">
    <w:name w:val="Training Document Number"/>
    <w:basedOn w:val="ListParagraph"/>
    <w:rsid w:val="00DF6C42"/>
    <w:pPr>
      <w:numPr>
        <w:numId w:val="3"/>
      </w:numPr>
      <w:spacing w:before="240" w:after="120"/>
      <w:contextualSpacing w:val="0"/>
    </w:pPr>
    <w:rPr>
      <w:rFonts w:ascii="Segoe UI" w:eastAsiaTheme="minorEastAsia" w:hAnsi="Segoe UI" w:cs="Segoe UI"/>
      <w:sz w:val="22"/>
      <w:szCs w:val="20"/>
      <w:lang w:eastAsia="en-US" w:bidi="en-US"/>
    </w:rPr>
  </w:style>
  <w:style w:type="paragraph" w:customStyle="1" w:styleId="TrainingDocumentKeyPoint">
    <w:name w:val="Training Document Key Point"/>
    <w:basedOn w:val="ListParagraph"/>
    <w:rsid w:val="00DF6C42"/>
    <w:pPr>
      <w:numPr>
        <w:ilvl w:val="1"/>
        <w:numId w:val="3"/>
      </w:numPr>
      <w:shd w:val="clear" w:color="auto" w:fill="DCE6F2" w:themeFill="accent1" w:themeFillTint="33"/>
      <w:spacing w:before="120" w:after="120"/>
    </w:pPr>
    <w:rPr>
      <w:rFonts w:ascii="Segoe UI" w:eastAsiaTheme="minorEastAsia" w:hAnsi="Segoe UI" w:cs="Segoe UI"/>
      <w:sz w:val="22"/>
      <w:szCs w:val="20"/>
      <w:lang w:eastAsia="en-US" w:bidi="en-US"/>
    </w:rPr>
  </w:style>
  <w:style w:type="paragraph" w:styleId="Caption">
    <w:name w:val="caption"/>
    <w:basedOn w:val="Normal"/>
    <w:next w:val="Normal"/>
    <w:unhideWhenUsed/>
    <w:qFormat/>
    <w:rsid w:val="001643DB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A03158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val="en-SG"/>
    </w:rPr>
  </w:style>
  <w:style w:type="character" w:styleId="Emphasis">
    <w:name w:val="Emphasis"/>
    <w:basedOn w:val="DefaultParagraphFont"/>
    <w:qFormat/>
    <w:rsid w:val="00ED26B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D26BD"/>
    <w:rPr>
      <w:b/>
      <w:bCs/>
      <w:i/>
      <w:iCs/>
      <w:color w:val="4F81BD" w:themeColor="accent1"/>
    </w:rPr>
  </w:style>
  <w:style w:type="character" w:styleId="BookTitle">
    <w:name w:val="Book Title"/>
    <w:basedOn w:val="DefaultParagraphFont"/>
    <w:uiPriority w:val="33"/>
    <w:qFormat/>
    <w:rsid w:val="00ED26BD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6BD"/>
    <w:rPr>
      <w:rFonts w:ascii="Cambria" w:hAnsi="Cambria"/>
      <w:b/>
      <w:bCs/>
      <w:i/>
      <w:iCs/>
      <w:color w:val="4F81BD" w:themeColor="accent1"/>
      <w:sz w:val="23"/>
      <w:szCs w:val="24"/>
      <w:lang w:eastAsia="zh-CN"/>
    </w:rPr>
  </w:style>
  <w:style w:type="character" w:styleId="CommentReference">
    <w:name w:val="annotation reference"/>
    <w:basedOn w:val="DefaultParagraphFont"/>
    <w:rsid w:val="00D93DBB"/>
    <w:rPr>
      <w:sz w:val="16"/>
      <w:szCs w:val="16"/>
    </w:rPr>
  </w:style>
  <w:style w:type="paragraph" w:styleId="CommentText">
    <w:name w:val="annotation text"/>
    <w:basedOn w:val="Normal"/>
    <w:link w:val="CommentTextChar"/>
    <w:rsid w:val="00D93D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93DBB"/>
    <w:rPr>
      <w:rFonts w:ascii="Cambria" w:hAnsi="Cambria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D93D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93DBB"/>
    <w:rPr>
      <w:rFonts w:ascii="Cambria" w:hAnsi="Cambria"/>
      <w:b/>
      <w:bCs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package" Target="embeddings/Microsoft_PowerPoint_Slide1.sld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nothing-else-to-sync.info/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eargear\Desktop\User-guide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9628F-1BFE-4648-95B7-7E0060101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User-guide Template.dot</Template>
  <TotalTime>1258</TotalTime>
  <Pages>1</Pages>
  <Words>4861</Words>
  <Characters>27714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 Template</vt:lpstr>
    </vt:vector>
  </TitlesOfParts>
  <Company/>
  <LinksUpToDate>false</LinksUpToDate>
  <CharactersWithSpaces>32510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Template</dc:title>
  <dc:creator>geargear</dc:creator>
  <cp:lastModifiedBy>Sannya</cp:lastModifiedBy>
  <cp:revision>743</cp:revision>
  <cp:lastPrinted>2010-04-15T12:46:00Z</cp:lastPrinted>
  <dcterms:created xsi:type="dcterms:W3CDTF">2010-04-12T14:20:00Z</dcterms:created>
  <dcterms:modified xsi:type="dcterms:W3CDTF">2010-04-15T13:26:00Z</dcterms:modified>
</cp:coreProperties>
</file>